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F3BB8" w14:textId="0BDDEA0B" w:rsidR="00402F62" w:rsidRDefault="002B5D52">
      <w:bookmarkStart w:id="0" w:name="_Hlk197003448"/>
      <w:bookmarkEnd w:id="0"/>
      <w:r>
        <w:tab/>
      </w:r>
      <w:r>
        <w:tab/>
      </w:r>
    </w:p>
    <w:p w14:paraId="55B2CFFE" w14:textId="77777777" w:rsidR="00402F62" w:rsidRDefault="00402F62" w:rsidP="00384032">
      <w:pPr>
        <w:tabs>
          <w:tab w:val="left" w:pos="2381"/>
        </w:tabs>
        <w:rPr>
          <w:b/>
          <w:szCs w:val="20"/>
        </w:rPr>
      </w:pPr>
      <w:r w:rsidRPr="006C5B45">
        <w:rPr>
          <w:rFonts w:eastAsia="Arial"/>
          <w:noProof/>
          <w:szCs w:val="20"/>
        </w:rPr>
        <mc:AlternateContent>
          <mc:Choice Requires="wps">
            <w:drawing>
              <wp:anchor distT="0" distB="0" distL="114300" distR="114300" simplePos="0" relativeHeight="251732992" behindDoc="0" locked="0" layoutInCell="1" allowOverlap="1" wp14:anchorId="49153F27" wp14:editId="4F249CB9">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C0F31"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1968" behindDoc="0" locked="0" layoutInCell="1" allowOverlap="1" wp14:anchorId="4A9D5214" wp14:editId="1062A030">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BA8C"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0944" behindDoc="0" locked="0" layoutInCell="1" allowOverlap="1" wp14:anchorId="32A7F986" wp14:editId="711C6A56">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1880C"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47E22E6C" w14:textId="77777777" w:rsidR="00402F62" w:rsidRDefault="00402F62" w:rsidP="00402F62">
      <w:pPr>
        <w:rPr>
          <w:b/>
          <w:szCs w:val="20"/>
        </w:rPr>
      </w:pPr>
    </w:p>
    <w:p w14:paraId="4B1BB555" w14:textId="77777777" w:rsidR="00402F62" w:rsidRDefault="00402F62" w:rsidP="00402F62">
      <w:pPr>
        <w:rPr>
          <w:b/>
          <w:szCs w:val="20"/>
        </w:rPr>
      </w:pPr>
    </w:p>
    <w:p w14:paraId="01085E64" w14:textId="77777777" w:rsidR="00402F62" w:rsidRDefault="00402F62" w:rsidP="00402F62">
      <w:pPr>
        <w:rPr>
          <w:b/>
          <w:szCs w:val="20"/>
        </w:rPr>
      </w:pPr>
    </w:p>
    <w:p w14:paraId="3919D402" w14:textId="77777777" w:rsidR="00402F62" w:rsidRDefault="00384032" w:rsidP="00402F62">
      <w:pPr>
        <w:rPr>
          <w:b/>
          <w:szCs w:val="20"/>
        </w:rPr>
      </w:pPr>
      <w:r w:rsidRPr="006C5B45">
        <w:rPr>
          <w:rFonts w:eastAsia="Arial"/>
          <w:noProof/>
          <w:szCs w:val="20"/>
        </w:rPr>
        <mc:AlternateContent>
          <mc:Choice Requires="wps">
            <w:drawing>
              <wp:anchor distT="0" distB="0" distL="114300" distR="114300" simplePos="0" relativeHeight="251695103" behindDoc="1" locked="0" layoutInCell="1" allowOverlap="1" wp14:anchorId="6A284B38" wp14:editId="26DA856D">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5A3CFC1D" w14:textId="77777777" w:rsidR="00384032"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84B38"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5A3CFC1D" w14:textId="77777777" w:rsidR="00384032" w:rsidRDefault="00384032" w:rsidP="00402F62"/>
                  </w:txbxContent>
                </v:textbox>
              </v:rect>
            </w:pict>
          </mc:Fallback>
        </mc:AlternateContent>
      </w:r>
    </w:p>
    <w:p w14:paraId="2EE7149D" w14:textId="77777777" w:rsidR="00402F62" w:rsidRDefault="00402F62" w:rsidP="00402F62">
      <w:pPr>
        <w:rPr>
          <w:b/>
          <w:szCs w:val="20"/>
        </w:rPr>
      </w:pPr>
    </w:p>
    <w:p w14:paraId="720E9FB4" w14:textId="77777777" w:rsidR="00402F62" w:rsidRDefault="003801BB" w:rsidP="00402F62">
      <w:pPr>
        <w:rPr>
          <w:b/>
          <w:szCs w:val="20"/>
        </w:rPr>
      </w:pPr>
      <w:r w:rsidRPr="00857860">
        <w:rPr>
          <w:b/>
          <w:noProof/>
          <w:szCs w:val="20"/>
        </w:rPr>
        <mc:AlternateContent>
          <mc:Choice Requires="wps">
            <w:drawing>
              <wp:anchor distT="0" distB="0" distL="114300" distR="114300" simplePos="0" relativeHeight="251729920" behindDoc="0" locked="0" layoutInCell="1" allowOverlap="1" wp14:anchorId="283D7786" wp14:editId="591F09BF">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66268755"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4478C520" wp14:editId="682F324E">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283D7786"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66268755"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4478C520" wp14:editId="682F324E">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36119FF9" w14:textId="77777777" w:rsidR="00402F62" w:rsidRDefault="00402F62" w:rsidP="00402F62">
      <w:pPr>
        <w:rPr>
          <w:b/>
          <w:szCs w:val="20"/>
        </w:rPr>
      </w:pPr>
    </w:p>
    <w:p w14:paraId="5D32D65E" w14:textId="77777777" w:rsidR="00402F62" w:rsidRDefault="000A6C78" w:rsidP="00402F62">
      <w:pPr>
        <w:rPr>
          <w:b/>
          <w:szCs w:val="20"/>
        </w:rPr>
      </w:pPr>
      <w:r w:rsidRPr="00857860">
        <w:rPr>
          <w:b/>
          <w:noProof/>
          <w:szCs w:val="20"/>
        </w:rPr>
        <mc:AlternateContent>
          <mc:Choice Requires="wps">
            <w:drawing>
              <wp:anchor distT="0" distB="0" distL="114300" distR="114300" simplePos="0" relativeHeight="251728896" behindDoc="0" locked="0" layoutInCell="1" allowOverlap="1" wp14:anchorId="16C5DBD3" wp14:editId="3F8EF5A9">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213DC384" w14:textId="120B4506" w:rsidR="00402F62" w:rsidRPr="00CA4B57" w:rsidRDefault="00B93FA1"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Proje</w:t>
                            </w:r>
                            <w:r w:rsidR="008E5475">
                              <w:rPr>
                                <w:rFonts w:ascii="Arial Black" w:hAnsi="Arial Black"/>
                                <w:color w:val="FFFFFF" w:themeColor="background1"/>
                                <w:kern w:val="24"/>
                                <w:sz w:val="72"/>
                                <w:szCs w:val="72"/>
                                <w:lang w:val="de-DE"/>
                              </w:rPr>
                              <w:t>ktdokumentation</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16C5DBD3"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213DC384" w14:textId="120B4506" w:rsidR="00402F62" w:rsidRPr="00CA4B57" w:rsidRDefault="00B93FA1"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Proje</w:t>
                      </w:r>
                      <w:r w:rsidR="008E5475">
                        <w:rPr>
                          <w:rFonts w:ascii="Arial Black" w:hAnsi="Arial Black"/>
                          <w:color w:val="FFFFFF" w:themeColor="background1"/>
                          <w:kern w:val="24"/>
                          <w:sz w:val="72"/>
                          <w:szCs w:val="72"/>
                          <w:lang w:val="de-DE"/>
                        </w:rPr>
                        <w:t>ktdokumentation</w:t>
                      </w:r>
                    </w:p>
                  </w:txbxContent>
                </v:textbox>
              </v:shape>
            </w:pict>
          </mc:Fallback>
        </mc:AlternateContent>
      </w:r>
    </w:p>
    <w:p w14:paraId="0256B5DC" w14:textId="77777777" w:rsidR="00384032" w:rsidRDefault="00384032" w:rsidP="00402F62">
      <w:pPr>
        <w:rPr>
          <w:b/>
          <w:szCs w:val="20"/>
        </w:rPr>
      </w:pPr>
    </w:p>
    <w:p w14:paraId="538B6700" w14:textId="77777777" w:rsidR="00384032" w:rsidRDefault="00384032" w:rsidP="00384032">
      <w:pPr>
        <w:rPr>
          <w:rFonts w:ascii="Arial Black" w:hAnsi="Arial Black"/>
          <w:color w:val="FFFFFF" w:themeColor="background1"/>
          <w:sz w:val="40"/>
          <w:szCs w:val="40"/>
        </w:rPr>
      </w:pPr>
    </w:p>
    <w:p w14:paraId="25FB600B" w14:textId="77777777" w:rsidR="004C4BE7"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86B2DD612550414392FEB2D6EF7C217A"/>
        </w:placeholder>
        <w:dataBinding w:prefixMappings="xmlns:ns0='http://purl.org/dc/elements/1.1/' xmlns:ns1='http://schemas.openxmlformats.org/package/2006/metadata/core-properties' " w:xpath="/ns1:coreProperties[1]/ns0:subject[1]" w:storeItemID="{6C3C8BC8-F283-45AE-878A-BAB7291924A1}"/>
        <w:text/>
      </w:sdtPr>
      <w:sdtContent>
        <w:p w14:paraId="37A045D6" w14:textId="2DBF08B8" w:rsidR="00384032" w:rsidRPr="002779FB" w:rsidRDefault="00B93FA1" w:rsidP="00384032">
          <w:pPr>
            <w:rPr>
              <w:rFonts w:ascii="Arial Black" w:hAnsi="Arial Black"/>
              <w:color w:val="FFFFFF" w:themeColor="background1"/>
              <w:sz w:val="48"/>
              <w:szCs w:val="48"/>
            </w:rPr>
          </w:pPr>
          <w:r w:rsidRPr="00750ECB">
            <w:rPr>
              <w:rFonts w:ascii="Arial Black" w:hAnsi="Arial Black"/>
              <w:color w:val="FFFFFF" w:themeColor="background1"/>
              <w:sz w:val="48"/>
              <w:szCs w:val="48"/>
            </w:rPr>
            <w:t>IMS-T@GBSSG</w:t>
          </w:r>
        </w:p>
      </w:sdtContent>
    </w:sdt>
    <w:sdt>
      <w:sdtPr>
        <w:rPr>
          <w:rFonts w:ascii="Arial Black" w:hAnsi="Arial Black"/>
          <w:color w:val="FFFFFF" w:themeColor="background1"/>
          <w:sz w:val="36"/>
          <w:szCs w:val="36"/>
        </w:rPr>
        <w:alias w:val="Titel"/>
        <w:tag w:val=""/>
        <w:id w:val="95605681"/>
        <w:placeholder>
          <w:docPart w:val="1D155D8A2E594860B486659DFF4EE357"/>
        </w:placeholder>
        <w:dataBinding w:prefixMappings="xmlns:ns0='http://purl.org/dc/elements/1.1/' xmlns:ns1='http://schemas.openxmlformats.org/package/2006/metadata/core-properties' " w:xpath="/ns1:coreProperties[1]/ns0:title[1]" w:storeItemID="{6C3C8BC8-F283-45AE-878A-BAB7291924A1}"/>
        <w:text/>
      </w:sdtPr>
      <w:sdtContent>
        <w:p w14:paraId="1AA3F34B" w14:textId="6B9275DF" w:rsidR="002779FB" w:rsidRPr="002779FB" w:rsidRDefault="00B93FA1" w:rsidP="00384032">
          <w:pPr>
            <w:rPr>
              <w:rFonts w:ascii="Arial Black" w:hAnsi="Arial Black"/>
              <w:color w:val="FFFFFF" w:themeColor="background1"/>
              <w:sz w:val="36"/>
              <w:szCs w:val="36"/>
            </w:rPr>
          </w:pPr>
          <w:proofErr w:type="spellStart"/>
          <w:r>
            <w:rPr>
              <w:rFonts w:ascii="Arial Black" w:hAnsi="Arial Black"/>
              <w:color w:val="FFFFFF" w:themeColor="background1"/>
              <w:sz w:val="36"/>
              <w:szCs w:val="36"/>
            </w:rPr>
            <w:t>AquaPlant</w:t>
          </w:r>
          <w:proofErr w:type="spellEnd"/>
        </w:p>
      </w:sdtContent>
    </w:sdt>
    <w:p w14:paraId="7043DDE7" w14:textId="1CA7523B" w:rsidR="001F18D0" w:rsidRPr="00D16FD7" w:rsidRDefault="002D5756"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Informieren</w:t>
      </w:r>
    </w:p>
    <w:p w14:paraId="2920F855" w14:textId="2DEDAA52"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Planen</w:t>
      </w:r>
    </w:p>
    <w:p w14:paraId="065C53CA" w14:textId="08665030"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Entscheiden</w:t>
      </w:r>
    </w:p>
    <w:p w14:paraId="396F669C" w14:textId="028D34D9"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Realisieren</w:t>
      </w:r>
    </w:p>
    <w:p w14:paraId="3DBE8CDF" w14:textId="767D940B"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Kontrollieren</w:t>
      </w:r>
    </w:p>
    <w:p w14:paraId="4455B5F7" w14:textId="385B3D4D" w:rsidR="00D16FD7" w:rsidRPr="001F18D0"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Auswerten</w:t>
      </w:r>
    </w:p>
    <w:p w14:paraId="76A4DAFB" w14:textId="77777777" w:rsidR="00384032" w:rsidRPr="002B60AE" w:rsidRDefault="00384032" w:rsidP="002B60AE">
      <w:pPr>
        <w:spacing w:after="0" w:line="216" w:lineRule="auto"/>
        <w:rPr>
          <w:rFonts w:eastAsia="+mn-ea"/>
          <w:color w:val="FFFFFF" w:themeColor="background1"/>
          <w:kern w:val="24"/>
          <w:sz w:val="36"/>
          <w:szCs w:val="36"/>
          <w:lang w:val="la-Latn"/>
        </w:rPr>
      </w:pPr>
    </w:p>
    <w:p w14:paraId="2D71B6F6" w14:textId="77777777" w:rsidR="002B60AE" w:rsidRDefault="002B60AE" w:rsidP="00384032">
      <w:pPr>
        <w:spacing w:after="0" w:line="216" w:lineRule="auto"/>
        <w:contextualSpacing/>
        <w:rPr>
          <w:rFonts w:eastAsia="+mn-ea"/>
          <w:color w:val="FFFFFF" w:themeColor="background1"/>
          <w:kern w:val="24"/>
          <w:sz w:val="36"/>
          <w:szCs w:val="36"/>
          <w:lang w:val="la-Latn"/>
        </w:rPr>
      </w:pPr>
    </w:p>
    <w:p w14:paraId="7E84C4DE" w14:textId="1F4B7A15" w:rsidR="00384032" w:rsidRDefault="008A6972">
      <w:pPr>
        <w:rPr>
          <w:rFonts w:eastAsia="+mn-ea"/>
          <w:color w:val="FFFFFF" w:themeColor="background1"/>
          <w:kern w:val="24"/>
          <w:sz w:val="36"/>
          <w:szCs w:val="36"/>
          <w:lang w:val="la-Latn"/>
        </w:rPr>
      </w:pPr>
      <w:r>
        <w:rPr>
          <w:rFonts w:eastAsia="+mn-ea"/>
          <w:noProof/>
          <w:color w:val="FFFFFF" w:themeColor="background1"/>
          <w:kern w:val="24"/>
          <w:sz w:val="36"/>
          <w:szCs w:val="36"/>
          <w:lang w:val="la-Latn"/>
        </w:rPr>
        <mc:AlternateContent>
          <mc:Choice Requires="wps">
            <w:drawing>
              <wp:anchor distT="0" distB="0" distL="114300" distR="114300" simplePos="0" relativeHeight="251739136" behindDoc="0" locked="1" layoutInCell="1" allowOverlap="1" wp14:anchorId="6A731D39" wp14:editId="5D3502D3">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lang w:val="pt-PT"/>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780892F9" w14:textId="77777777" w:rsidR="00F43AA6" w:rsidRPr="00B93FA1" w:rsidRDefault="00B93FA1" w:rsidP="008A6972">
                                <w:pPr>
                                  <w:spacing w:after="0" w:line="216" w:lineRule="auto"/>
                                  <w:contextualSpacing/>
                                  <w:jc w:val="right"/>
                                  <w:rPr>
                                    <w:rFonts w:eastAsia="+mn-ea"/>
                                    <w:color w:val="FFFFFF" w:themeColor="background1"/>
                                    <w:kern w:val="24"/>
                                    <w:sz w:val="28"/>
                                    <w:szCs w:val="28"/>
                                    <w:lang w:val="pt-PT"/>
                                  </w:rPr>
                                </w:pPr>
                                <w:r w:rsidRPr="00B93FA1">
                                  <w:rPr>
                                    <w:rFonts w:eastAsia="+mn-ea"/>
                                    <w:color w:val="FFFFFF" w:themeColor="background1"/>
                                    <w:kern w:val="24"/>
                                    <w:sz w:val="28"/>
                                    <w:szCs w:val="28"/>
                                    <w:lang w:val="pt-PT"/>
                                  </w:rPr>
                                  <w:t>Paulo Elias Capelos viana</w:t>
                                </w:r>
                              </w:p>
                            </w:sdtContent>
                          </w:sdt>
                          <w:p w14:paraId="7BFB5F4D" w14:textId="5BA0AFCD"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B93FA1">
                              <w:rPr>
                                <w:rFonts w:eastAsia="+mn-ea"/>
                                <w:color w:val="FFFFFF" w:themeColor="background1"/>
                                <w:kern w:val="24"/>
                                <w:sz w:val="14"/>
                                <w:szCs w:val="14"/>
                                <w:lang w:val="pt-PT"/>
                              </w:rPr>
                              <w:t>Ausgabe </w:t>
                            </w:r>
                            <w:sdt>
                              <w:sdtPr>
                                <w:rPr>
                                  <w:rFonts w:eastAsia="+mn-ea"/>
                                  <w:color w:val="FFFFFF" w:themeColor="background1"/>
                                  <w:kern w:val="24"/>
                                  <w:sz w:val="14"/>
                                  <w:szCs w:val="14"/>
                                  <w:lang w:val="pt-PT"/>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3537EA">
                                  <w:rPr>
                                    <w:rFonts w:eastAsia="+mn-ea"/>
                                    <w:color w:val="FFFFFF" w:themeColor="background1"/>
                                    <w:kern w:val="24"/>
                                    <w:sz w:val="14"/>
                                    <w:szCs w:val="14"/>
                                    <w:lang w:val="pt-PT"/>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731D39"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lang w:val="pt-PT"/>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780892F9" w14:textId="77777777" w:rsidR="00F43AA6" w:rsidRPr="00B93FA1" w:rsidRDefault="00B93FA1" w:rsidP="008A6972">
                          <w:pPr>
                            <w:spacing w:after="0" w:line="216" w:lineRule="auto"/>
                            <w:contextualSpacing/>
                            <w:jc w:val="right"/>
                            <w:rPr>
                              <w:rFonts w:eastAsia="+mn-ea"/>
                              <w:color w:val="FFFFFF" w:themeColor="background1"/>
                              <w:kern w:val="24"/>
                              <w:sz w:val="28"/>
                              <w:szCs w:val="28"/>
                              <w:lang w:val="pt-PT"/>
                            </w:rPr>
                          </w:pPr>
                          <w:r w:rsidRPr="00B93FA1">
                            <w:rPr>
                              <w:rFonts w:eastAsia="+mn-ea"/>
                              <w:color w:val="FFFFFF" w:themeColor="background1"/>
                              <w:kern w:val="24"/>
                              <w:sz w:val="28"/>
                              <w:szCs w:val="28"/>
                              <w:lang w:val="pt-PT"/>
                            </w:rPr>
                            <w:t>Paulo Elias Capelos viana</w:t>
                          </w:r>
                        </w:p>
                      </w:sdtContent>
                    </w:sdt>
                    <w:p w14:paraId="7BFB5F4D" w14:textId="5BA0AFCD"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B93FA1">
                        <w:rPr>
                          <w:rFonts w:eastAsia="+mn-ea"/>
                          <w:color w:val="FFFFFF" w:themeColor="background1"/>
                          <w:kern w:val="24"/>
                          <w:sz w:val="14"/>
                          <w:szCs w:val="14"/>
                          <w:lang w:val="pt-PT"/>
                        </w:rPr>
                        <w:t>Ausgabe </w:t>
                      </w:r>
                      <w:sdt>
                        <w:sdtPr>
                          <w:rPr>
                            <w:rFonts w:eastAsia="+mn-ea"/>
                            <w:color w:val="FFFFFF" w:themeColor="background1"/>
                            <w:kern w:val="24"/>
                            <w:sz w:val="14"/>
                            <w:szCs w:val="14"/>
                            <w:lang w:val="pt-PT"/>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3537EA">
                            <w:rPr>
                              <w:rFonts w:eastAsia="+mn-ea"/>
                              <w:color w:val="FFFFFF" w:themeColor="background1"/>
                              <w:kern w:val="24"/>
                              <w:sz w:val="14"/>
                              <w:szCs w:val="14"/>
                              <w:lang w:val="pt-PT"/>
                            </w:rPr>
                            <w:t>v1.0</w:t>
                          </w:r>
                        </w:sdtContent>
                      </w:sdt>
                    </w:p>
                  </w:txbxContent>
                </v:textbox>
                <w10:wrap anchorx="margin" anchory="margin"/>
                <w10:anchorlock/>
              </v:shape>
            </w:pict>
          </mc:Fallback>
        </mc:AlternateContent>
      </w:r>
      <w:r w:rsidR="00384032">
        <w:rPr>
          <w:rFonts w:eastAsia="+mn-ea"/>
          <w:color w:val="FFFFFF" w:themeColor="background1"/>
          <w:kern w:val="24"/>
          <w:sz w:val="36"/>
          <w:szCs w:val="36"/>
          <w:lang w:val="la-Latn"/>
        </w:rPr>
        <w:br w:type="page"/>
      </w:r>
    </w:p>
    <w:p w14:paraId="4681801E" w14:textId="77777777" w:rsidR="00A803CD" w:rsidRDefault="00A803CD" w:rsidP="00A803CD">
      <w:pPr>
        <w:pStyle w:val="berschrift-ohneIndex"/>
        <w:rPr>
          <w:color w:val="CCCC00" w:themeColor="text2"/>
        </w:rPr>
      </w:pPr>
      <w:r>
        <w:lastRenderedPageBreak/>
        <w:t>Inhalt</w:t>
      </w:r>
      <w:r w:rsidRPr="00C47A40">
        <w:rPr>
          <w:color w:val="CCCC00" w:themeColor="text2"/>
        </w:rPr>
        <w:t>.</w:t>
      </w:r>
    </w:p>
    <w:p w14:paraId="53782B91" w14:textId="47C9ED40" w:rsidR="00E713C4" w:rsidRDefault="009A2BD5">
      <w:pPr>
        <w:pStyle w:val="Verzeichnis1"/>
        <w:rPr>
          <w:rFonts w:asciiTheme="minorHAnsi" w:eastAsiaTheme="minorEastAsia" w:hAnsiTheme="minorHAnsi" w:cstheme="minorBidi"/>
          <w:b w:val="0"/>
          <w:kern w:val="2"/>
          <w:sz w:val="24"/>
          <w:szCs w:val="24"/>
          <w:lang w:eastAsia="de-CH"/>
          <w14:ligatures w14:val="standardContextual"/>
        </w:rPr>
      </w:pPr>
      <w:r>
        <w:fldChar w:fldCharType="begin"/>
      </w:r>
      <w:r>
        <w:instrText xml:space="preserve"> TOC \o "2-3" \h \z \t "Überschrift 1;1" </w:instrText>
      </w:r>
      <w:r>
        <w:fldChar w:fldCharType="separate"/>
      </w:r>
      <w:hyperlink w:anchor="_Toc197001885" w:history="1">
        <w:r w:rsidR="00E713C4" w:rsidRPr="00461299">
          <w:rPr>
            <w:rStyle w:val="Hyperlink"/>
          </w:rPr>
          <w:t>1</w:t>
        </w:r>
        <w:r w:rsidR="00E713C4">
          <w:rPr>
            <w:rFonts w:asciiTheme="minorHAnsi" w:eastAsiaTheme="minorEastAsia" w:hAnsiTheme="minorHAnsi" w:cstheme="minorBidi"/>
            <w:b w:val="0"/>
            <w:kern w:val="2"/>
            <w:sz w:val="24"/>
            <w:szCs w:val="24"/>
            <w:lang w:eastAsia="de-CH"/>
            <w14:ligatures w14:val="standardContextual"/>
          </w:rPr>
          <w:tab/>
        </w:r>
        <w:r w:rsidR="00E713C4" w:rsidRPr="00461299">
          <w:rPr>
            <w:rStyle w:val="Hyperlink"/>
          </w:rPr>
          <w:t>IPERKA</w:t>
        </w:r>
        <w:r w:rsidR="00E713C4">
          <w:rPr>
            <w:webHidden/>
          </w:rPr>
          <w:tab/>
        </w:r>
        <w:r w:rsidR="00E713C4">
          <w:rPr>
            <w:webHidden/>
          </w:rPr>
          <w:fldChar w:fldCharType="begin"/>
        </w:r>
        <w:r w:rsidR="00E713C4">
          <w:rPr>
            <w:webHidden/>
          </w:rPr>
          <w:instrText xml:space="preserve"> PAGEREF _Toc197001885 \h </w:instrText>
        </w:r>
        <w:r w:rsidR="00E713C4">
          <w:rPr>
            <w:webHidden/>
          </w:rPr>
        </w:r>
        <w:r w:rsidR="00E713C4">
          <w:rPr>
            <w:webHidden/>
          </w:rPr>
          <w:fldChar w:fldCharType="separate"/>
        </w:r>
        <w:r w:rsidR="00E713C4">
          <w:rPr>
            <w:webHidden/>
          </w:rPr>
          <w:t>3</w:t>
        </w:r>
        <w:r w:rsidR="00E713C4">
          <w:rPr>
            <w:webHidden/>
          </w:rPr>
          <w:fldChar w:fldCharType="end"/>
        </w:r>
      </w:hyperlink>
    </w:p>
    <w:p w14:paraId="442C4B6B" w14:textId="176C04AF"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886" w:history="1">
        <w:r w:rsidRPr="00461299">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Informieren</w:t>
        </w:r>
        <w:r>
          <w:rPr>
            <w:webHidden/>
          </w:rPr>
          <w:tab/>
        </w:r>
        <w:r>
          <w:rPr>
            <w:webHidden/>
          </w:rPr>
          <w:fldChar w:fldCharType="begin"/>
        </w:r>
        <w:r>
          <w:rPr>
            <w:webHidden/>
          </w:rPr>
          <w:instrText xml:space="preserve"> PAGEREF _Toc197001886 \h </w:instrText>
        </w:r>
        <w:r>
          <w:rPr>
            <w:webHidden/>
          </w:rPr>
        </w:r>
        <w:r>
          <w:rPr>
            <w:webHidden/>
          </w:rPr>
          <w:fldChar w:fldCharType="separate"/>
        </w:r>
        <w:r>
          <w:rPr>
            <w:webHidden/>
          </w:rPr>
          <w:t>3</w:t>
        </w:r>
        <w:r>
          <w:rPr>
            <w:webHidden/>
          </w:rPr>
          <w:fldChar w:fldCharType="end"/>
        </w:r>
      </w:hyperlink>
    </w:p>
    <w:p w14:paraId="7256175E" w14:textId="186A8B1A"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87" w:history="1">
        <w:r w:rsidRPr="00461299">
          <w:rPr>
            <w:rStyle w:val="Hyperlink"/>
          </w:rPr>
          <w:t>1.1.1</w:t>
        </w:r>
        <w:r>
          <w:rPr>
            <w:rFonts w:asciiTheme="minorHAnsi" w:eastAsiaTheme="minorEastAsia" w:hAnsiTheme="minorHAnsi" w:cstheme="minorBidi"/>
            <w:kern w:val="2"/>
            <w:sz w:val="24"/>
            <w:szCs w:val="24"/>
            <w:lang w:eastAsia="de-CH"/>
            <w14:ligatures w14:val="standardContextual"/>
          </w:rPr>
          <w:tab/>
        </w:r>
        <w:r w:rsidRPr="00461299">
          <w:rPr>
            <w:rStyle w:val="Hyperlink"/>
          </w:rPr>
          <w:t>SparkFun Komponenten Beschreibung</w:t>
        </w:r>
        <w:r>
          <w:rPr>
            <w:webHidden/>
          </w:rPr>
          <w:tab/>
        </w:r>
        <w:r>
          <w:rPr>
            <w:webHidden/>
          </w:rPr>
          <w:fldChar w:fldCharType="begin"/>
        </w:r>
        <w:r>
          <w:rPr>
            <w:webHidden/>
          </w:rPr>
          <w:instrText xml:space="preserve"> PAGEREF _Toc197001887 \h </w:instrText>
        </w:r>
        <w:r>
          <w:rPr>
            <w:webHidden/>
          </w:rPr>
        </w:r>
        <w:r>
          <w:rPr>
            <w:webHidden/>
          </w:rPr>
          <w:fldChar w:fldCharType="separate"/>
        </w:r>
        <w:r>
          <w:rPr>
            <w:webHidden/>
          </w:rPr>
          <w:t>3</w:t>
        </w:r>
        <w:r>
          <w:rPr>
            <w:webHidden/>
          </w:rPr>
          <w:fldChar w:fldCharType="end"/>
        </w:r>
      </w:hyperlink>
    </w:p>
    <w:p w14:paraId="6BCB66A2" w14:textId="48466E36"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88" w:history="1">
        <w:r w:rsidRPr="00461299">
          <w:rPr>
            <w:rStyle w:val="Hyperlink"/>
          </w:rPr>
          <w:t>1.1.2</w:t>
        </w:r>
        <w:r>
          <w:rPr>
            <w:rFonts w:asciiTheme="minorHAnsi" w:eastAsiaTheme="minorEastAsia" w:hAnsiTheme="minorHAnsi" w:cstheme="minorBidi"/>
            <w:kern w:val="2"/>
            <w:sz w:val="24"/>
            <w:szCs w:val="24"/>
            <w:lang w:eastAsia="de-CH"/>
            <w14:ligatures w14:val="standardContextual"/>
          </w:rPr>
          <w:tab/>
        </w:r>
        <w:r w:rsidRPr="00461299">
          <w:rPr>
            <w:rStyle w:val="Hyperlink"/>
          </w:rPr>
          <w:t>Restliche Komponenten</w:t>
        </w:r>
        <w:r>
          <w:rPr>
            <w:webHidden/>
          </w:rPr>
          <w:tab/>
        </w:r>
        <w:r>
          <w:rPr>
            <w:webHidden/>
          </w:rPr>
          <w:fldChar w:fldCharType="begin"/>
        </w:r>
        <w:r>
          <w:rPr>
            <w:webHidden/>
          </w:rPr>
          <w:instrText xml:space="preserve"> PAGEREF _Toc197001888 \h </w:instrText>
        </w:r>
        <w:r>
          <w:rPr>
            <w:webHidden/>
          </w:rPr>
        </w:r>
        <w:r>
          <w:rPr>
            <w:webHidden/>
          </w:rPr>
          <w:fldChar w:fldCharType="separate"/>
        </w:r>
        <w:r>
          <w:rPr>
            <w:webHidden/>
          </w:rPr>
          <w:t>7</w:t>
        </w:r>
        <w:r>
          <w:rPr>
            <w:webHidden/>
          </w:rPr>
          <w:fldChar w:fldCharType="end"/>
        </w:r>
      </w:hyperlink>
    </w:p>
    <w:p w14:paraId="752D4DDC" w14:textId="74EFB6BB"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89" w:history="1">
        <w:r w:rsidRPr="00461299">
          <w:rPr>
            <w:rStyle w:val="Hyperlink"/>
          </w:rPr>
          <w:t>1.1.3</w:t>
        </w:r>
        <w:r>
          <w:rPr>
            <w:rFonts w:asciiTheme="minorHAnsi" w:eastAsiaTheme="minorEastAsia" w:hAnsiTheme="minorHAnsi" w:cstheme="minorBidi"/>
            <w:kern w:val="2"/>
            <w:sz w:val="24"/>
            <w:szCs w:val="24"/>
            <w:lang w:eastAsia="de-CH"/>
            <w14:ligatures w14:val="standardContextual"/>
          </w:rPr>
          <w:tab/>
        </w:r>
        <w:r w:rsidRPr="00461299">
          <w:rPr>
            <w:rStyle w:val="Hyperlink"/>
          </w:rPr>
          <w:t>Mögliche Pflanzen</w:t>
        </w:r>
        <w:r>
          <w:rPr>
            <w:webHidden/>
          </w:rPr>
          <w:tab/>
        </w:r>
        <w:r>
          <w:rPr>
            <w:webHidden/>
          </w:rPr>
          <w:fldChar w:fldCharType="begin"/>
        </w:r>
        <w:r>
          <w:rPr>
            <w:webHidden/>
          </w:rPr>
          <w:instrText xml:space="preserve"> PAGEREF _Toc197001889 \h </w:instrText>
        </w:r>
        <w:r>
          <w:rPr>
            <w:webHidden/>
          </w:rPr>
        </w:r>
        <w:r>
          <w:rPr>
            <w:webHidden/>
          </w:rPr>
          <w:fldChar w:fldCharType="separate"/>
        </w:r>
        <w:r>
          <w:rPr>
            <w:webHidden/>
          </w:rPr>
          <w:t>9</w:t>
        </w:r>
        <w:r>
          <w:rPr>
            <w:webHidden/>
          </w:rPr>
          <w:fldChar w:fldCharType="end"/>
        </w:r>
      </w:hyperlink>
    </w:p>
    <w:p w14:paraId="6610D83F" w14:textId="5EB6B44C"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0" w:history="1">
        <w:r w:rsidRPr="00461299">
          <w:rPr>
            <w:rStyle w:val="Hyperlink"/>
          </w:rPr>
          <w:t>1.1.4</w:t>
        </w:r>
        <w:r>
          <w:rPr>
            <w:rFonts w:asciiTheme="minorHAnsi" w:eastAsiaTheme="minorEastAsia" w:hAnsiTheme="minorHAnsi" w:cstheme="minorBidi"/>
            <w:kern w:val="2"/>
            <w:sz w:val="24"/>
            <w:szCs w:val="24"/>
            <w:lang w:eastAsia="de-CH"/>
            <w14:ligatures w14:val="standardContextual"/>
          </w:rPr>
          <w:tab/>
        </w:r>
        <w:r w:rsidRPr="00461299">
          <w:rPr>
            <w:rStyle w:val="Hyperlink"/>
          </w:rPr>
          <w:t>Ab wann Wasser?</w:t>
        </w:r>
        <w:r>
          <w:rPr>
            <w:webHidden/>
          </w:rPr>
          <w:tab/>
        </w:r>
        <w:r>
          <w:rPr>
            <w:webHidden/>
          </w:rPr>
          <w:fldChar w:fldCharType="begin"/>
        </w:r>
        <w:r>
          <w:rPr>
            <w:webHidden/>
          </w:rPr>
          <w:instrText xml:space="preserve"> PAGEREF _Toc197001890 \h </w:instrText>
        </w:r>
        <w:r>
          <w:rPr>
            <w:webHidden/>
          </w:rPr>
        </w:r>
        <w:r>
          <w:rPr>
            <w:webHidden/>
          </w:rPr>
          <w:fldChar w:fldCharType="separate"/>
        </w:r>
        <w:r>
          <w:rPr>
            <w:webHidden/>
          </w:rPr>
          <w:t>12</w:t>
        </w:r>
        <w:r>
          <w:rPr>
            <w:webHidden/>
          </w:rPr>
          <w:fldChar w:fldCharType="end"/>
        </w:r>
      </w:hyperlink>
    </w:p>
    <w:p w14:paraId="2F44D54F" w14:textId="65DF26E2"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891" w:history="1">
        <w:r w:rsidRPr="00461299">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Planen</w:t>
        </w:r>
        <w:r>
          <w:rPr>
            <w:webHidden/>
          </w:rPr>
          <w:tab/>
        </w:r>
        <w:r>
          <w:rPr>
            <w:webHidden/>
          </w:rPr>
          <w:fldChar w:fldCharType="begin"/>
        </w:r>
        <w:r>
          <w:rPr>
            <w:webHidden/>
          </w:rPr>
          <w:instrText xml:space="preserve"> PAGEREF _Toc197001891 \h </w:instrText>
        </w:r>
        <w:r>
          <w:rPr>
            <w:webHidden/>
          </w:rPr>
        </w:r>
        <w:r>
          <w:rPr>
            <w:webHidden/>
          </w:rPr>
          <w:fldChar w:fldCharType="separate"/>
        </w:r>
        <w:r>
          <w:rPr>
            <w:webHidden/>
          </w:rPr>
          <w:t>13</w:t>
        </w:r>
        <w:r>
          <w:rPr>
            <w:webHidden/>
          </w:rPr>
          <w:fldChar w:fldCharType="end"/>
        </w:r>
      </w:hyperlink>
    </w:p>
    <w:p w14:paraId="7EB80B2A" w14:textId="4F99FDA6"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2" w:history="1">
        <w:r w:rsidRPr="00461299">
          <w:rPr>
            <w:rStyle w:val="Hyperlink"/>
          </w:rPr>
          <w:t>1.2.1</w:t>
        </w:r>
        <w:r>
          <w:rPr>
            <w:rFonts w:asciiTheme="minorHAnsi" w:eastAsiaTheme="minorEastAsia" w:hAnsiTheme="minorHAnsi" w:cstheme="minorBidi"/>
            <w:kern w:val="2"/>
            <w:sz w:val="24"/>
            <w:szCs w:val="24"/>
            <w:lang w:eastAsia="de-CH"/>
            <w14:ligatures w14:val="standardContextual"/>
          </w:rPr>
          <w:tab/>
        </w:r>
        <w:r w:rsidRPr="00461299">
          <w:rPr>
            <w:rStyle w:val="Hyperlink"/>
          </w:rPr>
          <w:t>Verkabelung der Basis Variante</w:t>
        </w:r>
        <w:r>
          <w:rPr>
            <w:webHidden/>
          </w:rPr>
          <w:tab/>
        </w:r>
        <w:r>
          <w:rPr>
            <w:webHidden/>
          </w:rPr>
          <w:fldChar w:fldCharType="begin"/>
        </w:r>
        <w:r>
          <w:rPr>
            <w:webHidden/>
          </w:rPr>
          <w:instrText xml:space="preserve"> PAGEREF _Toc197001892 \h </w:instrText>
        </w:r>
        <w:r>
          <w:rPr>
            <w:webHidden/>
          </w:rPr>
        </w:r>
        <w:r>
          <w:rPr>
            <w:webHidden/>
          </w:rPr>
          <w:fldChar w:fldCharType="separate"/>
        </w:r>
        <w:r>
          <w:rPr>
            <w:webHidden/>
          </w:rPr>
          <w:t>13</w:t>
        </w:r>
        <w:r>
          <w:rPr>
            <w:webHidden/>
          </w:rPr>
          <w:fldChar w:fldCharType="end"/>
        </w:r>
      </w:hyperlink>
    </w:p>
    <w:p w14:paraId="759157CB" w14:textId="734F48EB"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3" w:history="1">
        <w:r w:rsidRPr="00461299">
          <w:rPr>
            <w:rStyle w:val="Hyperlink"/>
          </w:rPr>
          <w:t>1.2.2</w:t>
        </w:r>
        <w:r>
          <w:rPr>
            <w:rFonts w:asciiTheme="minorHAnsi" w:eastAsiaTheme="minorEastAsia" w:hAnsiTheme="minorHAnsi" w:cstheme="minorBidi"/>
            <w:kern w:val="2"/>
            <w:sz w:val="24"/>
            <w:szCs w:val="24"/>
            <w:lang w:eastAsia="de-CH"/>
            <w14:ligatures w14:val="standardContextual"/>
          </w:rPr>
          <w:tab/>
        </w:r>
        <w:r w:rsidRPr="00461299">
          <w:rPr>
            <w:rStyle w:val="Hyperlink"/>
          </w:rPr>
          <w:t>Verkabelung der erweiterten Variante</w:t>
        </w:r>
        <w:r>
          <w:rPr>
            <w:webHidden/>
          </w:rPr>
          <w:tab/>
        </w:r>
        <w:r>
          <w:rPr>
            <w:webHidden/>
          </w:rPr>
          <w:fldChar w:fldCharType="begin"/>
        </w:r>
        <w:r>
          <w:rPr>
            <w:webHidden/>
          </w:rPr>
          <w:instrText xml:space="preserve"> PAGEREF _Toc197001893 \h </w:instrText>
        </w:r>
        <w:r>
          <w:rPr>
            <w:webHidden/>
          </w:rPr>
        </w:r>
        <w:r>
          <w:rPr>
            <w:webHidden/>
          </w:rPr>
          <w:fldChar w:fldCharType="separate"/>
        </w:r>
        <w:r>
          <w:rPr>
            <w:webHidden/>
          </w:rPr>
          <w:t>13</w:t>
        </w:r>
        <w:r>
          <w:rPr>
            <w:webHidden/>
          </w:rPr>
          <w:fldChar w:fldCharType="end"/>
        </w:r>
      </w:hyperlink>
    </w:p>
    <w:p w14:paraId="63E20B98" w14:textId="30AF5B57"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4" w:history="1">
        <w:r w:rsidRPr="00461299">
          <w:rPr>
            <w:rStyle w:val="Hyperlink"/>
          </w:rPr>
          <w:t>1.2.3</w:t>
        </w:r>
        <w:r>
          <w:rPr>
            <w:rFonts w:asciiTheme="minorHAnsi" w:eastAsiaTheme="minorEastAsia" w:hAnsiTheme="minorHAnsi" w:cstheme="minorBidi"/>
            <w:kern w:val="2"/>
            <w:sz w:val="24"/>
            <w:szCs w:val="24"/>
            <w:lang w:eastAsia="de-CH"/>
            <w14:ligatures w14:val="standardContextual"/>
          </w:rPr>
          <w:tab/>
        </w:r>
        <w:r w:rsidRPr="00461299">
          <w:rPr>
            <w:rStyle w:val="Hyperlink"/>
          </w:rPr>
          <w:t>Verbesserung Verkabelung der Basis Variante</w:t>
        </w:r>
        <w:r>
          <w:rPr>
            <w:webHidden/>
          </w:rPr>
          <w:tab/>
        </w:r>
        <w:r>
          <w:rPr>
            <w:webHidden/>
          </w:rPr>
          <w:fldChar w:fldCharType="begin"/>
        </w:r>
        <w:r>
          <w:rPr>
            <w:webHidden/>
          </w:rPr>
          <w:instrText xml:space="preserve"> PAGEREF _Toc197001894 \h </w:instrText>
        </w:r>
        <w:r>
          <w:rPr>
            <w:webHidden/>
          </w:rPr>
        </w:r>
        <w:r>
          <w:rPr>
            <w:webHidden/>
          </w:rPr>
          <w:fldChar w:fldCharType="separate"/>
        </w:r>
        <w:r>
          <w:rPr>
            <w:webHidden/>
          </w:rPr>
          <w:t>14</w:t>
        </w:r>
        <w:r>
          <w:rPr>
            <w:webHidden/>
          </w:rPr>
          <w:fldChar w:fldCharType="end"/>
        </w:r>
      </w:hyperlink>
    </w:p>
    <w:p w14:paraId="71E3A201" w14:textId="7EC75F45"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5" w:history="1">
        <w:r w:rsidRPr="00461299">
          <w:rPr>
            <w:rStyle w:val="Hyperlink"/>
          </w:rPr>
          <w:t>1.2.4</w:t>
        </w:r>
        <w:r>
          <w:rPr>
            <w:rFonts w:asciiTheme="minorHAnsi" w:eastAsiaTheme="minorEastAsia" w:hAnsiTheme="minorHAnsi" w:cstheme="minorBidi"/>
            <w:kern w:val="2"/>
            <w:sz w:val="24"/>
            <w:szCs w:val="24"/>
            <w:lang w:eastAsia="de-CH"/>
            <w14:ligatures w14:val="standardContextual"/>
          </w:rPr>
          <w:tab/>
        </w:r>
        <w:r w:rsidRPr="00461299">
          <w:rPr>
            <w:rStyle w:val="Hyperlink"/>
          </w:rPr>
          <w:t>Verbesserung Verkabelung der erweiterten Variante</w:t>
        </w:r>
        <w:r>
          <w:rPr>
            <w:webHidden/>
          </w:rPr>
          <w:tab/>
        </w:r>
        <w:r>
          <w:rPr>
            <w:webHidden/>
          </w:rPr>
          <w:fldChar w:fldCharType="begin"/>
        </w:r>
        <w:r>
          <w:rPr>
            <w:webHidden/>
          </w:rPr>
          <w:instrText xml:space="preserve"> PAGEREF _Toc197001895 \h </w:instrText>
        </w:r>
        <w:r>
          <w:rPr>
            <w:webHidden/>
          </w:rPr>
        </w:r>
        <w:r>
          <w:rPr>
            <w:webHidden/>
          </w:rPr>
          <w:fldChar w:fldCharType="separate"/>
        </w:r>
        <w:r>
          <w:rPr>
            <w:webHidden/>
          </w:rPr>
          <w:t>14</w:t>
        </w:r>
        <w:r>
          <w:rPr>
            <w:webHidden/>
          </w:rPr>
          <w:fldChar w:fldCharType="end"/>
        </w:r>
      </w:hyperlink>
    </w:p>
    <w:p w14:paraId="44CAEDC2" w14:textId="3D872147"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6" w:history="1">
        <w:r w:rsidRPr="00461299">
          <w:rPr>
            <w:rStyle w:val="Hyperlink"/>
          </w:rPr>
          <w:t>1.2.5</w:t>
        </w:r>
        <w:r>
          <w:rPr>
            <w:rFonts w:asciiTheme="minorHAnsi" w:eastAsiaTheme="minorEastAsia" w:hAnsiTheme="minorHAnsi" w:cstheme="minorBidi"/>
            <w:kern w:val="2"/>
            <w:sz w:val="24"/>
            <w:szCs w:val="24"/>
            <w:lang w:eastAsia="de-CH"/>
            <w14:ligatures w14:val="standardContextual"/>
          </w:rPr>
          <w:tab/>
        </w:r>
        <w:r w:rsidRPr="00461299">
          <w:rPr>
            <w:rStyle w:val="Hyperlink"/>
          </w:rPr>
          <w:t>Konzept der Box</w:t>
        </w:r>
        <w:r>
          <w:rPr>
            <w:webHidden/>
          </w:rPr>
          <w:tab/>
        </w:r>
        <w:r>
          <w:rPr>
            <w:webHidden/>
          </w:rPr>
          <w:fldChar w:fldCharType="begin"/>
        </w:r>
        <w:r>
          <w:rPr>
            <w:webHidden/>
          </w:rPr>
          <w:instrText xml:space="preserve"> PAGEREF _Toc197001896 \h </w:instrText>
        </w:r>
        <w:r>
          <w:rPr>
            <w:webHidden/>
          </w:rPr>
        </w:r>
        <w:r>
          <w:rPr>
            <w:webHidden/>
          </w:rPr>
          <w:fldChar w:fldCharType="separate"/>
        </w:r>
        <w:r>
          <w:rPr>
            <w:webHidden/>
          </w:rPr>
          <w:t>15</w:t>
        </w:r>
        <w:r>
          <w:rPr>
            <w:webHidden/>
          </w:rPr>
          <w:fldChar w:fldCharType="end"/>
        </w:r>
      </w:hyperlink>
    </w:p>
    <w:p w14:paraId="38100CCF" w14:textId="340E6479"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7" w:history="1">
        <w:r w:rsidRPr="00461299">
          <w:rPr>
            <w:rStyle w:val="Hyperlink"/>
          </w:rPr>
          <w:t>1.2.6</w:t>
        </w:r>
        <w:r>
          <w:rPr>
            <w:rFonts w:asciiTheme="minorHAnsi" w:eastAsiaTheme="minorEastAsia" w:hAnsiTheme="minorHAnsi" w:cstheme="minorBidi"/>
            <w:kern w:val="2"/>
            <w:sz w:val="24"/>
            <w:szCs w:val="24"/>
            <w:lang w:eastAsia="de-CH"/>
            <w14:ligatures w14:val="standardContextual"/>
          </w:rPr>
          <w:tab/>
        </w:r>
        <w:r w:rsidRPr="00461299">
          <w:rPr>
            <w:rStyle w:val="Hyperlink"/>
          </w:rPr>
          <w:t>Setup der AquaPlant</w:t>
        </w:r>
        <w:r>
          <w:rPr>
            <w:webHidden/>
          </w:rPr>
          <w:tab/>
        </w:r>
        <w:r>
          <w:rPr>
            <w:webHidden/>
          </w:rPr>
          <w:fldChar w:fldCharType="begin"/>
        </w:r>
        <w:r>
          <w:rPr>
            <w:webHidden/>
          </w:rPr>
          <w:instrText xml:space="preserve"> PAGEREF _Toc197001897 \h </w:instrText>
        </w:r>
        <w:r>
          <w:rPr>
            <w:webHidden/>
          </w:rPr>
        </w:r>
        <w:r>
          <w:rPr>
            <w:webHidden/>
          </w:rPr>
          <w:fldChar w:fldCharType="separate"/>
        </w:r>
        <w:r>
          <w:rPr>
            <w:webHidden/>
          </w:rPr>
          <w:t>17</w:t>
        </w:r>
        <w:r>
          <w:rPr>
            <w:webHidden/>
          </w:rPr>
          <w:fldChar w:fldCharType="end"/>
        </w:r>
      </w:hyperlink>
    </w:p>
    <w:p w14:paraId="5AC8392A" w14:textId="3E914104"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898" w:history="1">
        <w:r w:rsidRPr="00461299">
          <w:rPr>
            <w:rStyle w:val="Hyperlink"/>
          </w:rPr>
          <w:t>1.3</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Entscheiden</w:t>
        </w:r>
        <w:r>
          <w:rPr>
            <w:webHidden/>
          </w:rPr>
          <w:tab/>
        </w:r>
        <w:r>
          <w:rPr>
            <w:webHidden/>
          </w:rPr>
          <w:fldChar w:fldCharType="begin"/>
        </w:r>
        <w:r>
          <w:rPr>
            <w:webHidden/>
          </w:rPr>
          <w:instrText xml:space="preserve"> PAGEREF _Toc197001898 \h </w:instrText>
        </w:r>
        <w:r>
          <w:rPr>
            <w:webHidden/>
          </w:rPr>
        </w:r>
        <w:r>
          <w:rPr>
            <w:webHidden/>
          </w:rPr>
          <w:fldChar w:fldCharType="separate"/>
        </w:r>
        <w:r>
          <w:rPr>
            <w:webHidden/>
          </w:rPr>
          <w:t>18</w:t>
        </w:r>
        <w:r>
          <w:rPr>
            <w:webHidden/>
          </w:rPr>
          <w:fldChar w:fldCharType="end"/>
        </w:r>
      </w:hyperlink>
    </w:p>
    <w:p w14:paraId="4E45E38A" w14:textId="4047EEA2"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9" w:history="1">
        <w:r w:rsidRPr="00461299">
          <w:rPr>
            <w:rStyle w:val="Hyperlink"/>
          </w:rPr>
          <w:t>1.3.1</w:t>
        </w:r>
        <w:r>
          <w:rPr>
            <w:rFonts w:asciiTheme="minorHAnsi" w:eastAsiaTheme="minorEastAsia" w:hAnsiTheme="minorHAnsi" w:cstheme="minorBidi"/>
            <w:kern w:val="2"/>
            <w:sz w:val="24"/>
            <w:szCs w:val="24"/>
            <w:lang w:eastAsia="de-CH"/>
            <w14:ligatures w14:val="standardContextual"/>
          </w:rPr>
          <w:tab/>
        </w:r>
        <w:r w:rsidRPr="00461299">
          <w:rPr>
            <w:rStyle w:val="Hyperlink"/>
          </w:rPr>
          <w:t>Position des Wasser Vorrats</w:t>
        </w:r>
        <w:r>
          <w:rPr>
            <w:webHidden/>
          </w:rPr>
          <w:tab/>
        </w:r>
        <w:r>
          <w:rPr>
            <w:webHidden/>
          </w:rPr>
          <w:fldChar w:fldCharType="begin"/>
        </w:r>
        <w:r>
          <w:rPr>
            <w:webHidden/>
          </w:rPr>
          <w:instrText xml:space="preserve"> PAGEREF _Toc197001899 \h </w:instrText>
        </w:r>
        <w:r>
          <w:rPr>
            <w:webHidden/>
          </w:rPr>
        </w:r>
        <w:r>
          <w:rPr>
            <w:webHidden/>
          </w:rPr>
          <w:fldChar w:fldCharType="separate"/>
        </w:r>
        <w:r>
          <w:rPr>
            <w:webHidden/>
          </w:rPr>
          <w:t>18</w:t>
        </w:r>
        <w:r>
          <w:rPr>
            <w:webHidden/>
          </w:rPr>
          <w:fldChar w:fldCharType="end"/>
        </w:r>
      </w:hyperlink>
    </w:p>
    <w:p w14:paraId="6A36F275" w14:textId="3AB14D2D"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900" w:history="1">
        <w:r w:rsidRPr="00461299">
          <w:rPr>
            <w:rStyle w:val="Hyperlink"/>
          </w:rPr>
          <w:t>1.3.2</w:t>
        </w:r>
        <w:r>
          <w:rPr>
            <w:rFonts w:asciiTheme="minorHAnsi" w:eastAsiaTheme="minorEastAsia" w:hAnsiTheme="minorHAnsi" w:cstheme="minorBidi"/>
            <w:kern w:val="2"/>
            <w:sz w:val="24"/>
            <w:szCs w:val="24"/>
            <w:lang w:eastAsia="de-CH"/>
            <w14:ligatures w14:val="standardContextual"/>
          </w:rPr>
          <w:tab/>
        </w:r>
        <w:r w:rsidRPr="00461299">
          <w:rPr>
            <w:rStyle w:val="Hyperlink"/>
          </w:rPr>
          <w:t>Offizielle Stückliste</w:t>
        </w:r>
        <w:r>
          <w:rPr>
            <w:webHidden/>
          </w:rPr>
          <w:tab/>
        </w:r>
        <w:r>
          <w:rPr>
            <w:webHidden/>
          </w:rPr>
          <w:fldChar w:fldCharType="begin"/>
        </w:r>
        <w:r>
          <w:rPr>
            <w:webHidden/>
          </w:rPr>
          <w:instrText xml:space="preserve"> PAGEREF _Toc197001900 \h </w:instrText>
        </w:r>
        <w:r>
          <w:rPr>
            <w:webHidden/>
          </w:rPr>
        </w:r>
        <w:r>
          <w:rPr>
            <w:webHidden/>
          </w:rPr>
          <w:fldChar w:fldCharType="separate"/>
        </w:r>
        <w:r>
          <w:rPr>
            <w:webHidden/>
          </w:rPr>
          <w:t>19</w:t>
        </w:r>
        <w:r>
          <w:rPr>
            <w:webHidden/>
          </w:rPr>
          <w:fldChar w:fldCharType="end"/>
        </w:r>
      </w:hyperlink>
    </w:p>
    <w:p w14:paraId="59005DBA" w14:textId="713EAA25"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901" w:history="1">
        <w:r w:rsidRPr="00461299">
          <w:rPr>
            <w:rStyle w:val="Hyperlink"/>
          </w:rPr>
          <w:t>1.3.3</w:t>
        </w:r>
        <w:r>
          <w:rPr>
            <w:rFonts w:asciiTheme="minorHAnsi" w:eastAsiaTheme="minorEastAsia" w:hAnsiTheme="minorHAnsi" w:cstheme="minorBidi"/>
            <w:kern w:val="2"/>
            <w:sz w:val="24"/>
            <w:szCs w:val="24"/>
            <w:lang w:eastAsia="de-CH"/>
            <w14:ligatures w14:val="standardContextual"/>
          </w:rPr>
          <w:tab/>
        </w:r>
        <w:r w:rsidRPr="00461299">
          <w:rPr>
            <w:rStyle w:val="Hyperlink"/>
          </w:rPr>
          <w:t>Sieger-Pflanze</w:t>
        </w:r>
        <w:r>
          <w:rPr>
            <w:webHidden/>
          </w:rPr>
          <w:tab/>
        </w:r>
        <w:r>
          <w:rPr>
            <w:webHidden/>
          </w:rPr>
          <w:fldChar w:fldCharType="begin"/>
        </w:r>
        <w:r>
          <w:rPr>
            <w:webHidden/>
          </w:rPr>
          <w:instrText xml:space="preserve"> PAGEREF _Toc197001901 \h </w:instrText>
        </w:r>
        <w:r>
          <w:rPr>
            <w:webHidden/>
          </w:rPr>
        </w:r>
        <w:r>
          <w:rPr>
            <w:webHidden/>
          </w:rPr>
          <w:fldChar w:fldCharType="separate"/>
        </w:r>
        <w:r>
          <w:rPr>
            <w:webHidden/>
          </w:rPr>
          <w:t>19</w:t>
        </w:r>
        <w:r>
          <w:rPr>
            <w:webHidden/>
          </w:rPr>
          <w:fldChar w:fldCharType="end"/>
        </w:r>
      </w:hyperlink>
    </w:p>
    <w:p w14:paraId="7E187FA2" w14:textId="29E0F017" w:rsidR="00E713C4" w:rsidRDefault="00E713C4">
      <w:pPr>
        <w:pStyle w:val="Verzeichnis1"/>
        <w:rPr>
          <w:rFonts w:asciiTheme="minorHAnsi" w:eastAsiaTheme="minorEastAsia" w:hAnsiTheme="minorHAnsi" w:cstheme="minorBidi"/>
          <w:b w:val="0"/>
          <w:kern w:val="2"/>
          <w:sz w:val="24"/>
          <w:szCs w:val="24"/>
          <w:lang w:eastAsia="de-CH"/>
          <w14:ligatures w14:val="standardContextual"/>
        </w:rPr>
      </w:pPr>
      <w:hyperlink w:anchor="_Toc197001902" w:history="1">
        <w:r w:rsidRPr="00461299">
          <w:rPr>
            <w:rStyle w:val="Hyperlink"/>
          </w:rPr>
          <w:t>2</w:t>
        </w:r>
        <w:r>
          <w:rPr>
            <w:rFonts w:asciiTheme="minorHAnsi" w:eastAsiaTheme="minorEastAsia" w:hAnsiTheme="minorHAnsi" w:cstheme="minorBidi"/>
            <w:b w:val="0"/>
            <w:kern w:val="2"/>
            <w:sz w:val="24"/>
            <w:szCs w:val="24"/>
            <w:lang w:eastAsia="de-CH"/>
            <w14:ligatures w14:val="standardContextual"/>
          </w:rPr>
          <w:tab/>
        </w:r>
        <w:r w:rsidRPr="00461299">
          <w:rPr>
            <w:rStyle w:val="Hyperlink"/>
          </w:rPr>
          <w:t>Verzeichnisse.</w:t>
        </w:r>
        <w:r>
          <w:rPr>
            <w:webHidden/>
          </w:rPr>
          <w:tab/>
        </w:r>
        <w:r>
          <w:rPr>
            <w:webHidden/>
          </w:rPr>
          <w:fldChar w:fldCharType="begin"/>
        </w:r>
        <w:r>
          <w:rPr>
            <w:webHidden/>
          </w:rPr>
          <w:instrText xml:space="preserve"> PAGEREF _Toc197001902 \h </w:instrText>
        </w:r>
        <w:r>
          <w:rPr>
            <w:webHidden/>
          </w:rPr>
        </w:r>
        <w:r>
          <w:rPr>
            <w:webHidden/>
          </w:rPr>
          <w:fldChar w:fldCharType="separate"/>
        </w:r>
        <w:r>
          <w:rPr>
            <w:webHidden/>
          </w:rPr>
          <w:t>20</w:t>
        </w:r>
        <w:r>
          <w:rPr>
            <w:webHidden/>
          </w:rPr>
          <w:fldChar w:fldCharType="end"/>
        </w:r>
      </w:hyperlink>
    </w:p>
    <w:p w14:paraId="0CE56C9B" w14:textId="1351A8B9"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903" w:history="1">
        <w:r w:rsidRPr="00461299">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Abbildungen</w:t>
        </w:r>
        <w:r>
          <w:rPr>
            <w:webHidden/>
          </w:rPr>
          <w:tab/>
        </w:r>
        <w:r>
          <w:rPr>
            <w:webHidden/>
          </w:rPr>
          <w:fldChar w:fldCharType="begin"/>
        </w:r>
        <w:r>
          <w:rPr>
            <w:webHidden/>
          </w:rPr>
          <w:instrText xml:space="preserve"> PAGEREF _Toc197001903 \h </w:instrText>
        </w:r>
        <w:r>
          <w:rPr>
            <w:webHidden/>
          </w:rPr>
        </w:r>
        <w:r>
          <w:rPr>
            <w:webHidden/>
          </w:rPr>
          <w:fldChar w:fldCharType="separate"/>
        </w:r>
        <w:r>
          <w:rPr>
            <w:webHidden/>
          </w:rPr>
          <w:t>20</w:t>
        </w:r>
        <w:r>
          <w:rPr>
            <w:webHidden/>
          </w:rPr>
          <w:fldChar w:fldCharType="end"/>
        </w:r>
      </w:hyperlink>
    </w:p>
    <w:p w14:paraId="5884286F" w14:textId="55723933"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904" w:history="1">
        <w:r w:rsidRPr="00461299">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Tabellen</w:t>
        </w:r>
        <w:r>
          <w:rPr>
            <w:webHidden/>
          </w:rPr>
          <w:tab/>
        </w:r>
        <w:r>
          <w:rPr>
            <w:webHidden/>
          </w:rPr>
          <w:fldChar w:fldCharType="begin"/>
        </w:r>
        <w:r>
          <w:rPr>
            <w:webHidden/>
          </w:rPr>
          <w:instrText xml:space="preserve"> PAGEREF _Toc197001904 \h </w:instrText>
        </w:r>
        <w:r>
          <w:rPr>
            <w:webHidden/>
          </w:rPr>
        </w:r>
        <w:r>
          <w:rPr>
            <w:webHidden/>
          </w:rPr>
          <w:fldChar w:fldCharType="separate"/>
        </w:r>
        <w:r>
          <w:rPr>
            <w:webHidden/>
          </w:rPr>
          <w:t>20</w:t>
        </w:r>
        <w:r>
          <w:rPr>
            <w:webHidden/>
          </w:rPr>
          <w:fldChar w:fldCharType="end"/>
        </w:r>
      </w:hyperlink>
    </w:p>
    <w:p w14:paraId="61101804" w14:textId="629B763D"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905" w:history="1">
        <w:r w:rsidRPr="00461299">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Quellen</w:t>
        </w:r>
        <w:r>
          <w:rPr>
            <w:webHidden/>
          </w:rPr>
          <w:tab/>
        </w:r>
        <w:r>
          <w:rPr>
            <w:webHidden/>
          </w:rPr>
          <w:fldChar w:fldCharType="begin"/>
        </w:r>
        <w:r>
          <w:rPr>
            <w:webHidden/>
          </w:rPr>
          <w:instrText xml:space="preserve"> PAGEREF _Toc197001905 \h </w:instrText>
        </w:r>
        <w:r>
          <w:rPr>
            <w:webHidden/>
          </w:rPr>
        </w:r>
        <w:r>
          <w:rPr>
            <w:webHidden/>
          </w:rPr>
          <w:fldChar w:fldCharType="separate"/>
        </w:r>
        <w:r>
          <w:rPr>
            <w:webHidden/>
          </w:rPr>
          <w:t>20</w:t>
        </w:r>
        <w:r>
          <w:rPr>
            <w:webHidden/>
          </w:rPr>
          <w:fldChar w:fldCharType="end"/>
        </w:r>
      </w:hyperlink>
    </w:p>
    <w:p w14:paraId="379E1055" w14:textId="41764EA9" w:rsidR="00A803CD" w:rsidRPr="00A803CD" w:rsidRDefault="009A2BD5" w:rsidP="00A803CD">
      <w:r>
        <w:rPr>
          <w:b/>
          <w:noProof/>
        </w:rPr>
        <w:fldChar w:fldCharType="end"/>
      </w:r>
    </w:p>
    <w:p w14:paraId="28DB9910" w14:textId="01FC3F55" w:rsidR="00B93FA1" w:rsidRDefault="00B93FA1">
      <w:r>
        <w:br w:type="page"/>
      </w:r>
    </w:p>
    <w:p w14:paraId="45166137" w14:textId="5CEA415C" w:rsidR="002C1FDE" w:rsidRDefault="00B93FA1" w:rsidP="00B93FA1">
      <w:pPr>
        <w:pStyle w:val="berschrift1"/>
      </w:pPr>
      <w:bookmarkStart w:id="1" w:name="_Toc197001885"/>
      <w:r>
        <w:lastRenderedPageBreak/>
        <w:t>IPERKA</w:t>
      </w:r>
      <w:bookmarkEnd w:id="1"/>
    </w:p>
    <w:p w14:paraId="50A7F066" w14:textId="573A2595" w:rsidR="00B93FA1" w:rsidRDefault="00B93FA1" w:rsidP="00AD0896">
      <w:pPr>
        <w:pStyle w:val="berschrift2"/>
      </w:pPr>
      <w:bookmarkStart w:id="2" w:name="_Toc197001886"/>
      <w:r>
        <w:t>Informieren</w:t>
      </w:r>
      <w:bookmarkEnd w:id="2"/>
    </w:p>
    <w:p w14:paraId="463E4AAF" w14:textId="77777777" w:rsidR="00D2387E" w:rsidRDefault="00D2387E" w:rsidP="00D2387E">
      <w:pPr>
        <w:pStyle w:val="berschrift3"/>
      </w:pPr>
      <w:bookmarkStart w:id="3" w:name="_Toc197001887"/>
      <w:proofErr w:type="spellStart"/>
      <w:r>
        <w:t>SparkFun</w:t>
      </w:r>
      <w:proofErr w:type="spellEnd"/>
      <w:r>
        <w:t xml:space="preserve"> Komponenten Beschreibung</w:t>
      </w:r>
      <w:bookmarkEnd w:id="3"/>
    </w:p>
    <w:p w14:paraId="1329D0DC" w14:textId="77777777" w:rsidR="00D2387E" w:rsidRPr="00D2387E" w:rsidRDefault="00D2387E" w:rsidP="00D2387E"/>
    <w:p w14:paraId="509BFF94" w14:textId="67ACF82E" w:rsidR="00B93FA1" w:rsidRDefault="00D2387E" w:rsidP="0038670B">
      <w:pPr>
        <w:pStyle w:val="Titel3Aufgabe"/>
        <w:numPr>
          <w:ilvl w:val="0"/>
          <w:numId w:val="0"/>
        </w:numPr>
        <w:ind w:left="426" w:hanging="426"/>
        <w:jc w:val="center"/>
      </w:pPr>
      <w:r>
        <w:rPr>
          <w:noProof/>
        </w:rPr>
        <w:drawing>
          <wp:inline distT="0" distB="0" distL="0" distR="0" wp14:anchorId="71B9E981" wp14:editId="5DEECF0F">
            <wp:extent cx="2160000" cy="2160000"/>
            <wp:effectExtent l="76200" t="76200" r="126365" b="126365"/>
            <wp:docPr id="2012613175" name="Grafik 20"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arkFun MicroMod ESP32 Process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7617D" w14:textId="0E543ED7" w:rsidR="00C212A2" w:rsidRPr="00C212A2" w:rsidRDefault="00D2387E" w:rsidP="0038670B">
      <w:pPr>
        <w:pStyle w:val="Beschriftung"/>
        <w:jc w:val="center"/>
      </w:pPr>
      <w:bookmarkStart w:id="4" w:name="_Toc197611923"/>
      <w:r>
        <w:t xml:space="preserve">Abbildung </w:t>
      </w:r>
      <w:fldSimple w:instr=" SEQ Abbildung \* ARABIC ">
        <w:r w:rsidR="00A065F5">
          <w:rPr>
            <w:noProof/>
          </w:rPr>
          <w:t>1</w:t>
        </w:r>
      </w:fldSimple>
      <w:r>
        <w:t xml:space="preserve">: </w:t>
      </w:r>
      <w:proofErr w:type="spellStart"/>
      <w:r>
        <w:t>MicroMod</w:t>
      </w:r>
      <w:bookmarkEnd w:id="4"/>
      <w:proofErr w:type="spellEnd"/>
    </w:p>
    <w:p w14:paraId="262C68E7" w14:textId="1E18FB80" w:rsidR="0041507E" w:rsidRDefault="0041507E" w:rsidP="0041507E">
      <w:pPr>
        <w:pStyle w:val="berschrift4"/>
      </w:pPr>
      <w:r>
        <w:t>ESP 32</w:t>
      </w:r>
      <w:r w:rsidR="00E62B59">
        <w:t xml:space="preserve"> MicroMod</w:t>
      </w:r>
    </w:p>
    <w:p w14:paraId="2FD0B012" w14:textId="057596D9" w:rsidR="0041507E" w:rsidRDefault="001752A2" w:rsidP="0041507E">
      <w:r>
        <w:t>Ein Mikrokontroller, welcher Befehle erteilt und mithilfe von Code programmierbar ist.</w:t>
      </w:r>
      <w:r w:rsidR="00BF33E8">
        <w:t xml:space="preserve"> </w:t>
      </w:r>
      <w:r w:rsidR="00950855">
        <w:t xml:space="preserve">Nur der Chip </w:t>
      </w:r>
      <w:r w:rsidR="00B606C3">
        <w:t>allein</w:t>
      </w:r>
      <w:r w:rsidR="00950855">
        <w:t xml:space="preserve"> bringt nicht </w:t>
      </w:r>
      <w:r w:rsidR="00075B36">
        <w:t>viel</w:t>
      </w:r>
      <w:r w:rsidR="00950855">
        <w:t xml:space="preserve">, deshalb ist dieser wunderbar kombinierbar mit dem </w:t>
      </w:r>
      <w:proofErr w:type="spellStart"/>
      <w:r w:rsidR="00950855">
        <w:t>MicroMod</w:t>
      </w:r>
      <w:proofErr w:type="spellEnd"/>
      <w:r w:rsidR="00950855">
        <w:t xml:space="preserve"> Carrier Board, welches diesem Board Anschlüsse zur Verfügung stellt</w:t>
      </w:r>
      <w:r w:rsidR="00B606C3">
        <w:t xml:space="preserve">. Unter anderem auch </w:t>
      </w:r>
      <w:proofErr w:type="spellStart"/>
      <w:r w:rsidR="00B606C3">
        <w:t>qwiic</w:t>
      </w:r>
      <w:proofErr w:type="spellEnd"/>
      <w:r w:rsidR="00B606C3">
        <w:t xml:space="preserve"> </w:t>
      </w:r>
      <w:proofErr w:type="spellStart"/>
      <w:r w:rsidR="00B606C3">
        <w:t>Connectors</w:t>
      </w:r>
      <w:proofErr w:type="spellEnd"/>
      <w:r w:rsidR="00B606C3">
        <w:t>.</w:t>
      </w:r>
    </w:p>
    <w:p w14:paraId="21420DD6" w14:textId="32271FD7" w:rsidR="00642CBD" w:rsidRDefault="00D2387E" w:rsidP="00D2387E">
      <w:pPr>
        <w:jc w:val="center"/>
      </w:pPr>
      <w:r>
        <w:rPr>
          <w:noProof/>
        </w:rPr>
        <w:drawing>
          <wp:inline distT="0" distB="0" distL="0" distR="0" wp14:anchorId="21FD4BF5" wp14:editId="6DA7CFEC">
            <wp:extent cx="2160000" cy="2160000"/>
            <wp:effectExtent l="76200" t="76200" r="126365" b="126365"/>
            <wp:docPr id="1163658646" name="Grafik 21" descr="MicroMod All The Pins (ATP) Carrier 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croMod All The Pins (ATP) Carrier Board - SparkFun Lear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B68993" w14:textId="7616DAC0" w:rsidR="00D2387E" w:rsidRPr="00B606C3" w:rsidRDefault="00D2387E" w:rsidP="00D2387E">
      <w:pPr>
        <w:pStyle w:val="Beschriftung"/>
        <w:jc w:val="center"/>
      </w:pPr>
      <w:bookmarkStart w:id="5" w:name="_Toc197611924"/>
      <w:r>
        <w:t>Ab</w:t>
      </w:r>
      <w:r w:rsidRPr="00D2387E">
        <w:t xml:space="preserve">bildung </w:t>
      </w:r>
      <w:fldSimple w:instr=" SEQ Abbildung \* ARABIC ">
        <w:r w:rsidR="00A065F5">
          <w:rPr>
            <w:noProof/>
          </w:rPr>
          <w:t>2</w:t>
        </w:r>
      </w:fldSimple>
      <w:r w:rsidRPr="00D2387E">
        <w:t>: Carrier Board</w:t>
      </w:r>
      <w:bookmarkEnd w:id="5"/>
    </w:p>
    <w:p w14:paraId="4ECDBE66" w14:textId="77777777" w:rsidR="00457251" w:rsidRDefault="00457251" w:rsidP="0041507E"/>
    <w:p w14:paraId="48A727CE" w14:textId="474BCA0E" w:rsidR="009A0A62" w:rsidRDefault="00950855" w:rsidP="00D2387E">
      <w:pPr>
        <w:pStyle w:val="berschrift4"/>
      </w:pPr>
      <w:r>
        <w:t>MicroMod ATP Carrier Board</w:t>
      </w:r>
    </w:p>
    <w:p w14:paraId="12C69E33" w14:textId="0F2CBD5A" w:rsidR="00B606C3" w:rsidRPr="00B606C3" w:rsidRDefault="00B606C3" w:rsidP="00B606C3">
      <w:r>
        <w:t xml:space="preserve">So sieht der sogenannte </w:t>
      </w:r>
      <w:proofErr w:type="spellStart"/>
      <w:r>
        <w:t>MicroMod</w:t>
      </w:r>
      <w:proofErr w:type="spellEnd"/>
      <w:r>
        <w:t xml:space="preserve"> ATP Carrier Board aus. </w:t>
      </w:r>
      <w:r w:rsidRPr="00B606C3">
        <w:t xml:space="preserve">ATP steht für all </w:t>
      </w:r>
      <w:proofErr w:type="spellStart"/>
      <w:r w:rsidRPr="00B606C3">
        <w:t>the</w:t>
      </w:r>
      <w:proofErr w:type="spellEnd"/>
      <w:r w:rsidRPr="00B606C3">
        <w:t xml:space="preserve"> </w:t>
      </w:r>
      <w:proofErr w:type="spellStart"/>
      <w:r w:rsidRPr="00B606C3">
        <w:t>pins</w:t>
      </w:r>
      <w:proofErr w:type="spellEnd"/>
      <w:r w:rsidRPr="00B606C3">
        <w:t>, was da</w:t>
      </w:r>
      <w:r>
        <w:t>raufhin deutet, dass man alle möglichen Anschlüsse auf diesem Board findet. Wir benutzen diesen, denn er ist wiederverwendbar/Kompatibel für andere Projekte, falls ich meines aus Gründen nicht vollenden würde.</w:t>
      </w:r>
    </w:p>
    <w:p w14:paraId="21511958" w14:textId="77777777" w:rsidR="00950855" w:rsidRDefault="00950855" w:rsidP="00950855"/>
    <w:p w14:paraId="571A97BD" w14:textId="77777777" w:rsidR="00B606C3" w:rsidRDefault="00B606C3" w:rsidP="00950855"/>
    <w:p w14:paraId="19830ED9" w14:textId="77777777" w:rsidR="00D2387E" w:rsidRDefault="00457251" w:rsidP="0051024B">
      <w:pPr>
        <w:pStyle w:val="Beschriftung"/>
        <w:jc w:val="center"/>
      </w:pPr>
      <w:r>
        <w:rPr>
          <w:noProof/>
        </w:rPr>
        <w:lastRenderedPageBreak/>
        <w:drawing>
          <wp:inline distT="0" distB="0" distL="0" distR="0" wp14:anchorId="243CD179" wp14:editId="3809EEF7">
            <wp:extent cx="2160000" cy="2160000"/>
            <wp:effectExtent l="76200" t="76200" r="126365" b="126365"/>
            <wp:docPr id="2038663807" name="Grafik 12" descr="SparkFun Qwiic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arkFun Qwiic Soil Moisture Sens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C3DC5D" w14:textId="0F61DCDD" w:rsidR="0051024B" w:rsidRPr="0051024B" w:rsidRDefault="0051024B" w:rsidP="0051024B">
      <w:pPr>
        <w:pStyle w:val="Beschriftung"/>
        <w:jc w:val="center"/>
      </w:pPr>
      <w:bookmarkStart w:id="6" w:name="_Toc197611925"/>
      <w:r>
        <w:t xml:space="preserve">Abbildung </w:t>
      </w:r>
      <w:fldSimple w:instr=" SEQ Abbildung \* ARABIC ">
        <w:r w:rsidR="00A065F5">
          <w:rPr>
            <w:noProof/>
          </w:rPr>
          <w:t>3</w:t>
        </w:r>
      </w:fldSimple>
      <w:r>
        <w:t xml:space="preserve">: </w:t>
      </w:r>
      <w:proofErr w:type="spellStart"/>
      <w:r>
        <w:t>Moisture</w:t>
      </w:r>
      <w:proofErr w:type="spellEnd"/>
      <w:r>
        <w:t xml:space="preserve"> Sensor</w:t>
      </w:r>
      <w:bookmarkEnd w:id="6"/>
    </w:p>
    <w:p w14:paraId="27601654" w14:textId="00270474" w:rsidR="00E601C9" w:rsidRDefault="00E601C9" w:rsidP="00E601C9">
      <w:pPr>
        <w:pStyle w:val="berschrift4"/>
      </w:pPr>
      <w:r>
        <w:t>Moisture Sensor</w:t>
      </w:r>
    </w:p>
    <w:p w14:paraId="208F13D5" w14:textId="724D892E" w:rsidR="00C212A2" w:rsidRDefault="00F327F0" w:rsidP="00C63B37">
      <w:r>
        <w:t xml:space="preserve">Ein </w:t>
      </w:r>
      <w:r w:rsidR="00351F8D">
        <w:t>Sensor,</w:t>
      </w:r>
      <w:r>
        <w:t xml:space="preserve"> der anhand der Feuchtigkeit der Erde einen </w:t>
      </w:r>
      <w:r w:rsidR="00351F8D">
        <w:t>SIG-Wert</w:t>
      </w:r>
      <w:r>
        <w:t xml:space="preserve"> ausgibt, anhand von diesem kann man di</w:t>
      </w:r>
      <w:r w:rsidR="00D45EE1">
        <w:t xml:space="preserve">e Feuchtigkeit einschätzen. Zusätzlich wurde es auch mit </w:t>
      </w:r>
      <w:r w:rsidR="00F01990">
        <w:t xml:space="preserve">einer </w:t>
      </w:r>
      <w:r w:rsidR="00351F8D">
        <w:t>Mischung</w:t>
      </w:r>
      <w:r w:rsidR="00F01990">
        <w:t xml:space="preserve"> aus Nickel und Gold überzogen, damit es weniger</w:t>
      </w:r>
      <w:r w:rsidR="00351F8D">
        <w:t xml:space="preserve"> vom Wasser angegriffen wird.</w:t>
      </w:r>
      <w:r w:rsidR="00624952">
        <w:t xml:space="preserve"> Dieser verfügt ebenfalls über einen </w:t>
      </w:r>
      <w:proofErr w:type="spellStart"/>
      <w:r w:rsidR="00624952">
        <w:t>qwiic</w:t>
      </w:r>
      <w:proofErr w:type="spellEnd"/>
      <w:r w:rsidR="00624952">
        <w:t xml:space="preserve"> Connector.</w:t>
      </w:r>
    </w:p>
    <w:p w14:paraId="77C3A036" w14:textId="6B498563" w:rsidR="004C2BDB" w:rsidRDefault="00704A65" w:rsidP="00704A65">
      <w:pPr>
        <w:jc w:val="center"/>
      </w:pPr>
      <w:r>
        <w:rPr>
          <w:noProof/>
        </w:rPr>
        <w:drawing>
          <wp:inline distT="0" distB="0" distL="0" distR="0" wp14:anchorId="7E8F0CF0" wp14:editId="50F05BA2">
            <wp:extent cx="2341663" cy="2160000"/>
            <wp:effectExtent l="76200" t="76200" r="135255" b="126365"/>
            <wp:docPr id="2030177479" name="Grafik 14" descr="SparkFun 16x2 SerLCD - RGB Text (Qwi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arkFun 16x2 SerLCD - RGB Text (Qwiic)"/>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387" t="7376" r="13172" b="25797"/>
                    <a:stretch/>
                  </pic:blipFill>
                  <pic:spPr bwMode="auto">
                    <a:xfrm>
                      <a:off x="0" y="0"/>
                      <a:ext cx="2341663"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A02FCF" w14:textId="10ABEE8D" w:rsidR="00704A65" w:rsidRDefault="00704A65" w:rsidP="00704A65">
      <w:pPr>
        <w:pStyle w:val="Beschriftung"/>
        <w:jc w:val="center"/>
        <w:rPr>
          <w:noProof/>
        </w:rPr>
      </w:pPr>
      <w:bookmarkStart w:id="7" w:name="_Toc197611926"/>
      <w:r>
        <w:t xml:space="preserve">Abbildung </w:t>
      </w:r>
      <w:fldSimple w:instr=" SEQ Abbildung \* ARABIC ">
        <w:r w:rsidR="00A065F5">
          <w:rPr>
            <w:noProof/>
          </w:rPr>
          <w:t>4</w:t>
        </w:r>
      </w:fldSimple>
      <w:r>
        <w:t>: LCD</w:t>
      </w:r>
      <w:bookmarkEnd w:id="7"/>
    </w:p>
    <w:p w14:paraId="72AAB61A" w14:textId="16E33004" w:rsidR="00EC35F1" w:rsidRDefault="000F2B1A" w:rsidP="00704A65">
      <w:pPr>
        <w:pStyle w:val="berschrift4"/>
      </w:pPr>
      <w:r>
        <w:t>LCD</w:t>
      </w:r>
    </w:p>
    <w:p w14:paraId="2FE3FE29" w14:textId="51653B62" w:rsidR="00C42169" w:rsidRDefault="006E1D0A">
      <w:r>
        <w:t>Ein</w:t>
      </w:r>
      <w:r w:rsidR="000349F1">
        <w:t xml:space="preserve"> einfacher Bildschirm, welcher anhand </w:t>
      </w:r>
      <w:r w:rsidR="00A9018F">
        <w:t>ersichtlichen Pixels, Texte oder Zahlen ausgeben kann. Dieser verfügt auch noch über RGB im Hintergrund, somit ermöglicht er es auch die Farbe Rot zu zeigen, sobald es der Pflanze alles andere ausser gut geht.</w:t>
      </w:r>
      <w:r w:rsidR="0090311A" w:rsidRPr="0090311A">
        <w:t xml:space="preserve"> </w:t>
      </w:r>
    </w:p>
    <w:p w14:paraId="21D4F0F9" w14:textId="77777777" w:rsidR="00C212A2" w:rsidRDefault="00C212A2">
      <w:pPr>
        <w:rPr>
          <w:noProof/>
        </w:rPr>
      </w:pPr>
    </w:p>
    <w:p w14:paraId="00E49290" w14:textId="77777777" w:rsidR="009A0A62" w:rsidRDefault="009A0A62">
      <w:pPr>
        <w:rPr>
          <w:noProof/>
        </w:rPr>
      </w:pPr>
    </w:p>
    <w:p w14:paraId="25DC6B49" w14:textId="4765ABDD" w:rsidR="00C212A2" w:rsidRDefault="00C212A2">
      <w:pPr>
        <w:rPr>
          <w:noProof/>
        </w:rPr>
      </w:pPr>
    </w:p>
    <w:p w14:paraId="3CF37CF7" w14:textId="77777777" w:rsidR="00704A65" w:rsidRDefault="00C212A2" w:rsidP="00704A65">
      <w:pPr>
        <w:pStyle w:val="berschrift4"/>
        <w:numPr>
          <w:ilvl w:val="0"/>
          <w:numId w:val="0"/>
        </w:numPr>
        <w:ind w:left="1134" w:hanging="1134"/>
        <w:jc w:val="center"/>
      </w:pPr>
      <w:r>
        <w:lastRenderedPageBreak/>
        <w:drawing>
          <wp:inline distT="0" distB="0" distL="0" distR="0" wp14:anchorId="4DF8ECE0" wp14:editId="28F6CAD8">
            <wp:extent cx="2160000" cy="2160000"/>
            <wp:effectExtent l="76200" t="76200" r="126365" b="126365"/>
            <wp:docPr id="1302340248" name="Grafik 15" descr="SparkFun Qwiic OLED - (1.3in., 128x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arkFun Qwiic OLED - (1.3in., 128x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BD355" w14:textId="587245DF" w:rsidR="00DC78D9" w:rsidRPr="00DC78D9" w:rsidRDefault="00DC78D9" w:rsidP="00DC78D9">
      <w:pPr>
        <w:pStyle w:val="Beschriftung"/>
        <w:jc w:val="center"/>
      </w:pPr>
      <w:bookmarkStart w:id="8" w:name="_Toc197611927"/>
      <w:r>
        <w:t xml:space="preserve">Abbildung </w:t>
      </w:r>
      <w:fldSimple w:instr=" SEQ Abbildung \* ARABIC ">
        <w:r w:rsidR="00A065F5">
          <w:rPr>
            <w:noProof/>
          </w:rPr>
          <w:t>5</w:t>
        </w:r>
      </w:fldSimple>
      <w:r>
        <w:t>: OLED</w:t>
      </w:r>
      <w:bookmarkEnd w:id="8"/>
    </w:p>
    <w:p w14:paraId="0941D5B6" w14:textId="380F45BF" w:rsidR="0090311A" w:rsidRDefault="00CA065C" w:rsidP="00CA065C">
      <w:pPr>
        <w:pStyle w:val="berschrift4"/>
      </w:pPr>
      <w:r>
        <w:t>OLED-Display</w:t>
      </w:r>
    </w:p>
    <w:p w14:paraId="51C6FDD9" w14:textId="643186F0" w:rsidR="004C2BDB" w:rsidRDefault="00CA065C" w:rsidP="00CA065C">
      <w:r>
        <w:t>Es kann Bilder und Text in weiss auf Schwarz ausgeben</w:t>
      </w:r>
      <w:r w:rsidR="00025349">
        <w:t xml:space="preserve">, mithilfe von einer Auflösung von 128x64 </w:t>
      </w:r>
      <w:r w:rsidR="00855172">
        <w:t>Pixels</w:t>
      </w:r>
      <w:r w:rsidR="00025349">
        <w:t>.</w:t>
      </w:r>
      <w:r w:rsidR="00E46101">
        <w:t xml:space="preserve"> Zusätzlich verfügt er auch über eine Library, welche man auf GitHub herunterladen kann</w:t>
      </w:r>
      <w:r w:rsidR="00FA41D7">
        <w:t xml:space="preserve"> und </w:t>
      </w:r>
      <w:r w:rsidR="00AD7929">
        <w:t>es ermöglicht somit den direkten Start</w:t>
      </w:r>
      <w:r w:rsidR="00855172">
        <w:t xml:space="preserve"> mit der Arbeit.</w:t>
      </w:r>
    </w:p>
    <w:p w14:paraId="5F1C2371" w14:textId="3CFEB5F6" w:rsidR="009B64CC" w:rsidRDefault="004C2BDB" w:rsidP="009B64CC">
      <w:pPr>
        <w:pStyle w:val="Beschriftung"/>
        <w:jc w:val="center"/>
      </w:pPr>
      <w:r>
        <w:rPr>
          <w:noProof/>
        </w:rPr>
        <w:drawing>
          <wp:inline distT="0" distB="0" distL="0" distR="0" wp14:anchorId="15B60CC9" wp14:editId="1531F7CE">
            <wp:extent cx="2160000" cy="2160000"/>
            <wp:effectExtent l="76200" t="76200" r="126365" b="126365"/>
            <wp:docPr id="1694719137" name="Grafik 16" descr="SparkFun Qwiic Multi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Qwiic MultiPort"/>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77DA7" w14:textId="4CA6193F" w:rsidR="009B64CC" w:rsidRPr="009B64CC" w:rsidRDefault="009B64CC" w:rsidP="009B64CC">
      <w:pPr>
        <w:pStyle w:val="Beschriftung"/>
        <w:jc w:val="center"/>
      </w:pPr>
      <w:bookmarkStart w:id="9" w:name="_Toc197611928"/>
      <w:r>
        <w:t xml:space="preserve">Abbildung </w:t>
      </w:r>
      <w:fldSimple w:instr=" SEQ Abbildung \* ARABIC ">
        <w:r w:rsidR="00A065F5">
          <w:rPr>
            <w:noProof/>
          </w:rPr>
          <w:t>6</w:t>
        </w:r>
      </w:fldSimple>
      <w:r>
        <w:t xml:space="preserve">: </w:t>
      </w:r>
      <w:proofErr w:type="spellStart"/>
      <w:r>
        <w:t>MultiPort</w:t>
      </w:r>
      <w:bookmarkEnd w:id="9"/>
      <w:proofErr w:type="spellEnd"/>
    </w:p>
    <w:p w14:paraId="385F26CB" w14:textId="7BD5F365" w:rsidR="003537EA" w:rsidRDefault="003537EA" w:rsidP="003537EA">
      <w:pPr>
        <w:pStyle w:val="berschrift4"/>
      </w:pPr>
      <w:r>
        <w:t>MultiPort</w:t>
      </w:r>
      <w:r w:rsidR="0073664C">
        <w:t xml:space="preserve"> (2)</w:t>
      </w:r>
    </w:p>
    <w:p w14:paraId="19917F12" w14:textId="71768006" w:rsidR="00372C41" w:rsidRDefault="000117C4" w:rsidP="003537EA">
      <w:r>
        <w:t xml:space="preserve">Ein Teilchen, welches mir ermöglicht noch weitere Geräte an meinem </w:t>
      </w:r>
      <w:proofErr w:type="spellStart"/>
      <w:r>
        <w:t>Qwiic</w:t>
      </w:r>
      <w:proofErr w:type="spellEnd"/>
      <w:r>
        <w:t xml:space="preserve"> System anzuschliessen</w:t>
      </w:r>
      <w:r w:rsidR="00D73392">
        <w:t xml:space="preserve">. Denn es gibt ein Paar Komponente, die nur über einen </w:t>
      </w:r>
      <w:proofErr w:type="spellStart"/>
      <w:r w:rsidR="00D73392">
        <w:t>Qwiic</w:t>
      </w:r>
      <w:proofErr w:type="spellEnd"/>
      <w:r w:rsidR="00D73392">
        <w:t xml:space="preserve"> </w:t>
      </w:r>
      <w:proofErr w:type="spellStart"/>
      <w:r w:rsidR="00D73392">
        <w:t>connector</w:t>
      </w:r>
      <w:proofErr w:type="spellEnd"/>
      <w:r w:rsidR="00D73392">
        <w:t xml:space="preserve"> verfügen und somit die Schaltung in Serie nicht ermöglichen.</w:t>
      </w:r>
    </w:p>
    <w:p w14:paraId="1BBE6006" w14:textId="75881433" w:rsidR="003537EA" w:rsidRDefault="00372C41" w:rsidP="003537EA">
      <w:r>
        <w:br w:type="page"/>
      </w:r>
    </w:p>
    <w:p w14:paraId="7EA20A21" w14:textId="01B41219" w:rsidR="00D73392" w:rsidRDefault="00D73392" w:rsidP="003537EA"/>
    <w:p w14:paraId="286BEFFF" w14:textId="77777777" w:rsidR="00372C41" w:rsidRDefault="004C2BDB" w:rsidP="00372C41">
      <w:pPr>
        <w:pStyle w:val="berschrift4"/>
        <w:numPr>
          <w:ilvl w:val="0"/>
          <w:numId w:val="0"/>
        </w:numPr>
        <w:ind w:left="1134" w:hanging="1134"/>
        <w:jc w:val="center"/>
      </w:pPr>
      <w:r>
        <w:drawing>
          <wp:inline distT="0" distB="0" distL="0" distR="0" wp14:anchorId="63CD6C28" wp14:editId="3CF89C53">
            <wp:extent cx="2160000" cy="2160000"/>
            <wp:effectExtent l="76200" t="76200" r="126365" b="126365"/>
            <wp:docPr id="259448224" name="Grafik 17" descr="SparkFun Qwiic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Qwiic Motor Dri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B7174A" w14:textId="26597B36" w:rsidR="00372C41" w:rsidRPr="00372C41" w:rsidRDefault="00372C41" w:rsidP="00372C41">
      <w:pPr>
        <w:pStyle w:val="Beschriftung"/>
        <w:jc w:val="center"/>
      </w:pPr>
      <w:bookmarkStart w:id="10" w:name="_Toc197611929"/>
      <w:r>
        <w:t xml:space="preserve">Abbildung </w:t>
      </w:r>
      <w:fldSimple w:instr=" SEQ Abbildung \* ARABIC ">
        <w:r w:rsidR="00A065F5">
          <w:rPr>
            <w:noProof/>
          </w:rPr>
          <w:t>7</w:t>
        </w:r>
      </w:fldSimple>
      <w:r>
        <w:t>: Motor Driver</w:t>
      </w:r>
      <w:bookmarkEnd w:id="10"/>
    </w:p>
    <w:p w14:paraId="71E58899" w14:textId="007BCCC9" w:rsidR="005856EB" w:rsidRDefault="00B63CE1" w:rsidP="00B63CE1">
      <w:pPr>
        <w:pStyle w:val="berschrift4"/>
      </w:pPr>
      <w:r>
        <w:t>Motor Driver</w:t>
      </w:r>
      <w:r w:rsidR="0073664C">
        <w:t xml:space="preserve"> (3)</w:t>
      </w:r>
    </w:p>
    <w:p w14:paraId="61808A77" w14:textId="40CDD293" w:rsidR="00B63CE1" w:rsidRPr="00B63CE1" w:rsidRDefault="00E62EBB" w:rsidP="00B63CE1">
      <w:r>
        <w:t>Ein Motor</w:t>
      </w:r>
      <w:r w:rsidR="00A927F4">
        <w:t>, der es mir ermöglicht meine Pumpe</w:t>
      </w:r>
      <w:r w:rsidR="007003BF">
        <w:t xml:space="preserve"> mit bestimmter Stärke</w:t>
      </w:r>
      <w:r w:rsidR="00A927F4">
        <w:t xml:space="preserve"> zu steuern</w:t>
      </w:r>
      <w:r w:rsidR="00866359">
        <w:t xml:space="preserve">. Es ist einer der </w:t>
      </w:r>
      <w:r w:rsidR="00BF73AD">
        <w:t xml:space="preserve">wenige der bis zu 12 Volt ausgeben kann und somit genau richtig </w:t>
      </w:r>
      <w:r w:rsidR="00606AC2">
        <w:t>für mein Projekt</w:t>
      </w:r>
      <w:r w:rsidR="001742BA">
        <w:t xml:space="preserve">. Es verfügt auch über zwei </w:t>
      </w:r>
      <w:proofErr w:type="spellStart"/>
      <w:r w:rsidR="001742BA">
        <w:t>qwiic</w:t>
      </w:r>
      <w:proofErr w:type="spellEnd"/>
      <w:r w:rsidR="001742BA">
        <w:t xml:space="preserve"> </w:t>
      </w:r>
      <w:proofErr w:type="spellStart"/>
      <w:r w:rsidR="001742BA">
        <w:t>connectors</w:t>
      </w:r>
      <w:proofErr w:type="spellEnd"/>
      <w:r w:rsidR="001742BA">
        <w:t>, somit kann ich es ganz einfach als Erweiterung zu meiner Basis Variante</w:t>
      </w:r>
      <w:r w:rsidR="007003BF">
        <w:t xml:space="preserve"> einbauen.</w:t>
      </w:r>
    </w:p>
    <w:p w14:paraId="429D1522" w14:textId="5E783021" w:rsidR="00D73392" w:rsidRDefault="00372C41" w:rsidP="00372C41">
      <w:pPr>
        <w:jc w:val="center"/>
      </w:pPr>
      <w:r>
        <w:rPr>
          <w:noProof/>
        </w:rPr>
        <w:drawing>
          <wp:inline distT="0" distB="0" distL="0" distR="0" wp14:anchorId="43DB4D6F" wp14:editId="15882691">
            <wp:extent cx="2658960" cy="2160000"/>
            <wp:effectExtent l="76200" t="76200" r="141605" b="126365"/>
            <wp:docPr id="925877254" name="Grafik 16" descr="SparkFun Buck Regulator Breakout - przetwornica step-down 5V 3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Buck Regulator Breakout - przetwornica step-down 5V 3A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896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669AC2" w14:textId="4903146E" w:rsidR="00BB6601" w:rsidRDefault="00372C41" w:rsidP="00372C41">
      <w:pPr>
        <w:pStyle w:val="Beschriftung"/>
        <w:jc w:val="center"/>
      </w:pPr>
      <w:bookmarkStart w:id="11" w:name="_Toc197611930"/>
      <w:r>
        <w:t xml:space="preserve">Abbildung </w:t>
      </w:r>
      <w:fldSimple w:instr=" SEQ Abbildung \* ARABIC ">
        <w:r w:rsidR="00A065F5">
          <w:rPr>
            <w:noProof/>
          </w:rPr>
          <w:t>8</w:t>
        </w:r>
      </w:fldSimple>
      <w:r>
        <w:t>: Buck Regulator</w:t>
      </w:r>
      <w:bookmarkEnd w:id="11"/>
    </w:p>
    <w:p w14:paraId="7416095E" w14:textId="004F3061" w:rsidR="00C24E3B" w:rsidRDefault="00B530DC" w:rsidP="00B530DC">
      <w:pPr>
        <w:pStyle w:val="berschrift4"/>
      </w:pPr>
      <w:r>
        <w:t>Buck Regulator</w:t>
      </w:r>
    </w:p>
    <w:p w14:paraId="481ECD20" w14:textId="0163F3A1" w:rsidR="00372C41" w:rsidRDefault="00B530DC" w:rsidP="003537EA">
      <w:r>
        <w:t xml:space="preserve">Der Buck Regulator ist dafür zuständig, </w:t>
      </w:r>
      <w:r w:rsidR="002C0EB4">
        <w:t xml:space="preserve">Strom auf 5V zu regulieren und dem Microcontroller zu geben und ebenfalls </w:t>
      </w:r>
      <w:r w:rsidR="00D8061D">
        <w:t>11V an Strom an meiner Pumpe weiterzugeben</w:t>
      </w:r>
      <w:r w:rsidR="001461BE">
        <w:t>. Somit ermöglicht er mir, nur ein Netzteil zu verwenden, anstatt unnötig zwei Steckdosen zu belegen.</w:t>
      </w:r>
      <w:r w:rsidR="00CF59C8">
        <w:t xml:space="preserve"> Es benötigt zusätzlich auch einen Barrel Power Jack.</w:t>
      </w:r>
    </w:p>
    <w:p w14:paraId="125C16D4" w14:textId="61441EC8" w:rsidR="00EB4B77" w:rsidRDefault="00372C41" w:rsidP="003537EA">
      <w:r>
        <w:br w:type="page"/>
      </w:r>
    </w:p>
    <w:p w14:paraId="472B3004" w14:textId="4BA13CE9" w:rsidR="004B5203" w:rsidRDefault="00EB4B77" w:rsidP="00B61CB5">
      <w:pPr>
        <w:pStyle w:val="berschrift3"/>
      </w:pPr>
      <w:bookmarkStart w:id="12" w:name="_Toc197001888"/>
      <w:r>
        <w:lastRenderedPageBreak/>
        <w:t>Restliche Komponenten</w:t>
      </w:r>
      <w:bookmarkEnd w:id="12"/>
    </w:p>
    <w:p w14:paraId="04CAEAE7" w14:textId="6676CEF1" w:rsidR="00BB6601" w:rsidRDefault="00372C41" w:rsidP="00372C41">
      <w:pPr>
        <w:jc w:val="center"/>
      </w:pPr>
      <w:r>
        <w:rPr>
          <w:noProof/>
        </w:rPr>
        <w:drawing>
          <wp:inline distT="0" distB="0" distL="0" distR="0" wp14:anchorId="76EDEFA1" wp14:editId="68031ADC">
            <wp:extent cx="2160000" cy="2160000"/>
            <wp:effectExtent l="76200" t="76200" r="126365" b="126365"/>
            <wp:docPr id="1072058241" name="Grafik 18" descr="Flexible Qwiic Cable - 10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exible Qwiic Cable - 100m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8D34F8" w14:textId="03EB4DE6" w:rsidR="00372C41" w:rsidRPr="00BB6601" w:rsidRDefault="00372C41" w:rsidP="00372C41">
      <w:pPr>
        <w:pStyle w:val="Beschriftung"/>
        <w:jc w:val="center"/>
      </w:pPr>
      <w:bookmarkStart w:id="13" w:name="_Toc197611931"/>
      <w:r>
        <w:t xml:space="preserve">Abbildung </w:t>
      </w:r>
      <w:fldSimple w:instr=" SEQ Abbildung \* ARABIC ">
        <w:r w:rsidR="00A065F5">
          <w:rPr>
            <w:noProof/>
          </w:rPr>
          <w:t>9</w:t>
        </w:r>
      </w:fldSimple>
      <w:r>
        <w:t xml:space="preserve">: </w:t>
      </w:r>
      <w:proofErr w:type="spellStart"/>
      <w:r>
        <w:t>Qwiic</w:t>
      </w:r>
      <w:proofErr w:type="spellEnd"/>
      <w:r>
        <w:t xml:space="preserve"> Cable</w:t>
      </w:r>
      <w:bookmarkEnd w:id="13"/>
    </w:p>
    <w:p w14:paraId="5740D24D" w14:textId="0D9F37D3" w:rsidR="00103F30" w:rsidRDefault="00103F30" w:rsidP="00103F30">
      <w:pPr>
        <w:pStyle w:val="berschrift4"/>
      </w:pPr>
      <w:r>
        <w:t>Qwiic Cable</w:t>
      </w:r>
    </w:p>
    <w:p w14:paraId="60EA4792" w14:textId="3C09D5BD" w:rsidR="004B5203" w:rsidRPr="004B5203" w:rsidRDefault="00815C14" w:rsidP="004B5203">
      <w:r>
        <w:t>Diese Kabel</w:t>
      </w:r>
      <w:r w:rsidR="004B5203">
        <w:t xml:space="preserve"> ermöglichen die Verbindung zwischen </w:t>
      </w:r>
      <w:r>
        <w:t xml:space="preserve">den Komponenten und somit auch das </w:t>
      </w:r>
      <w:proofErr w:type="spellStart"/>
      <w:r>
        <w:t>Ecosystem</w:t>
      </w:r>
      <w:proofErr w:type="spellEnd"/>
      <w:r>
        <w:t xml:space="preserve"> von </w:t>
      </w:r>
      <w:proofErr w:type="spellStart"/>
      <w:r>
        <w:t>Qwiic</w:t>
      </w:r>
      <w:proofErr w:type="spellEnd"/>
      <w:r>
        <w:t>. Sie ersetzen GND, Spannung usw., somit ist es einfacher alles zu verbinden, ohne Erfahrungen in der Elektronik.</w:t>
      </w:r>
    </w:p>
    <w:p w14:paraId="702A9279" w14:textId="51F8A5B5" w:rsidR="004010DA" w:rsidRDefault="00372C41" w:rsidP="00372C41">
      <w:pPr>
        <w:jc w:val="center"/>
      </w:pPr>
      <w:r>
        <w:rPr>
          <w:noProof/>
        </w:rPr>
        <w:drawing>
          <wp:inline distT="0" distB="0" distL="0" distR="0" wp14:anchorId="4AF9E486" wp14:editId="29DBD7E8">
            <wp:extent cx="2160000" cy="2160000"/>
            <wp:effectExtent l="76200" t="76200" r="126365" b="126365"/>
            <wp:docPr id="1451819431" name="Grafik 18" descr="Ladegerät USB C – Die 15 besten Produkte im Vergleich - Win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degerät USB C – Die 15 besten Produkte im Vergleich - WinTot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F57B1" w14:textId="7D4C2693" w:rsidR="00125D74" w:rsidRDefault="00372C41" w:rsidP="00372C41">
      <w:pPr>
        <w:pStyle w:val="Beschriftung"/>
        <w:jc w:val="center"/>
      </w:pPr>
      <w:bookmarkStart w:id="14" w:name="_Toc197611932"/>
      <w:r>
        <w:t xml:space="preserve">Abbildung </w:t>
      </w:r>
      <w:fldSimple w:instr=" SEQ Abbildung \* ARABIC ">
        <w:r w:rsidR="00A065F5">
          <w:rPr>
            <w:noProof/>
          </w:rPr>
          <w:t>10</w:t>
        </w:r>
      </w:fldSimple>
      <w:r>
        <w:t>: Ladegerät</w:t>
      </w:r>
      <w:bookmarkEnd w:id="14"/>
    </w:p>
    <w:p w14:paraId="083B665B" w14:textId="457B0336" w:rsidR="00906379" w:rsidRDefault="00906379" w:rsidP="00906379">
      <w:pPr>
        <w:pStyle w:val="berschrift4"/>
      </w:pPr>
      <w:r>
        <w:t>Ladeg</w:t>
      </w:r>
      <w:r w:rsidR="00715CF5">
        <w:t>erät</w:t>
      </w:r>
      <w:r w:rsidR="0073664C">
        <w:t xml:space="preserve"> (1)</w:t>
      </w:r>
    </w:p>
    <w:p w14:paraId="67F0948F" w14:textId="376391A2" w:rsidR="00906379" w:rsidRDefault="00D71E7A" w:rsidP="00906379">
      <w:r>
        <w:t>Ein gewöhnliches Ladegerät</w:t>
      </w:r>
      <w:r w:rsidR="00906379">
        <w:t xml:space="preserve">, dieser verfügt über zwei USB-C und zwei USB-A Anschlüsse, </w:t>
      </w:r>
      <w:r w:rsidR="006824EC">
        <w:t xml:space="preserve">somit bleiben noch zwei Anschlüsse frei, denn mein Projekt wird nur die beiden </w:t>
      </w:r>
      <w:r w:rsidR="009161F7">
        <w:t xml:space="preserve">USB-A Anschlüsse brauchen, aber wenn man eine Steckdose ausnutzen will, schaden ein paar </w:t>
      </w:r>
      <w:r>
        <w:t>Extraanschlüsse</w:t>
      </w:r>
      <w:r w:rsidR="00963BA8">
        <w:t xml:space="preserve"> </w:t>
      </w:r>
      <w:r w:rsidR="000E459F">
        <w:t>nicht.</w:t>
      </w:r>
    </w:p>
    <w:p w14:paraId="1D91CEED" w14:textId="492646A2" w:rsidR="00E37817" w:rsidRDefault="00E37817" w:rsidP="00906379"/>
    <w:p w14:paraId="3EC4673D" w14:textId="77777777" w:rsidR="00BB6601" w:rsidRDefault="00BB6601" w:rsidP="00906379"/>
    <w:p w14:paraId="20F21CDA" w14:textId="77777777" w:rsidR="00372C41" w:rsidRDefault="00044B26" w:rsidP="00372C41">
      <w:pPr>
        <w:pStyle w:val="berschrift4"/>
        <w:numPr>
          <w:ilvl w:val="0"/>
          <w:numId w:val="0"/>
        </w:numPr>
        <w:ind w:left="1134" w:hanging="1134"/>
        <w:jc w:val="center"/>
      </w:pPr>
      <w:r>
        <w:lastRenderedPageBreak/>
        <w:drawing>
          <wp:inline distT="0" distB="0" distL="0" distR="0" wp14:anchorId="492CE179" wp14:editId="24FD728B">
            <wp:extent cx="2160000" cy="2160000"/>
            <wp:effectExtent l="76200" t="76200" r="126365" b="126365"/>
            <wp:docPr id="844995847" name="Grafik 17" descr="ЗАХРАНВАНЕ ЗА LED ЛЕНТА 18W 1.5A 12V IP44 V-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ЗАХРАНВАНЕ ЗА LED ЛЕНТА 18W 1.5A 12V IP44 V-TA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EDE297" w14:textId="4C6DB105" w:rsidR="00372C41" w:rsidRPr="00372C41" w:rsidRDefault="00372C41" w:rsidP="00372C41">
      <w:pPr>
        <w:pStyle w:val="Beschriftung"/>
        <w:jc w:val="center"/>
      </w:pPr>
      <w:bookmarkStart w:id="15" w:name="_Toc197611933"/>
      <w:r>
        <w:t xml:space="preserve">Abbildung </w:t>
      </w:r>
      <w:fldSimple w:instr=" SEQ Abbildung \* ARABIC ">
        <w:r w:rsidR="00A065F5">
          <w:rPr>
            <w:noProof/>
          </w:rPr>
          <w:t>11</w:t>
        </w:r>
      </w:fldSimple>
      <w:r>
        <w:t>: Netzteil</w:t>
      </w:r>
      <w:bookmarkEnd w:id="15"/>
    </w:p>
    <w:p w14:paraId="34FDEBC6" w14:textId="317642EC" w:rsidR="00525564" w:rsidRDefault="00E37817" w:rsidP="00883AB9">
      <w:pPr>
        <w:pStyle w:val="berschrift4"/>
      </w:pPr>
      <w:r>
        <w:t>Netzteil</w:t>
      </w:r>
      <w:r w:rsidR="0073664C">
        <w:t xml:space="preserve"> (4)</w:t>
      </w:r>
    </w:p>
    <w:p w14:paraId="5DB3C4D0" w14:textId="5DD2178A" w:rsidR="00125D74" w:rsidRDefault="0073367E" w:rsidP="00C41F7D">
      <w:r>
        <w:t>Dieses Netzteil kann meinen Motor Driver mit den nötigen 6-12 Volt beliefern, sodass er dann die gewünschte Menge an Volt durchlässt, damit die Pumpe</w:t>
      </w:r>
      <w:r w:rsidR="009430AB">
        <w:t xml:space="preserve"> je nach Situation angeschaltet bzw. Ausgeschaltet wird.</w:t>
      </w:r>
    </w:p>
    <w:p w14:paraId="54F65B4F" w14:textId="090B79B2" w:rsidR="000C58A9" w:rsidRDefault="000C58A9" w:rsidP="00AB56B8">
      <w:pPr>
        <w:jc w:val="center"/>
      </w:pPr>
      <w:r>
        <w:rPr>
          <w:noProof/>
        </w:rPr>
        <w:drawing>
          <wp:inline distT="0" distB="0" distL="0" distR="0" wp14:anchorId="3A62156C" wp14:editId="68672A7E">
            <wp:extent cx="2160000" cy="2160000"/>
            <wp:effectExtent l="76200" t="76200" r="126365" b="126365"/>
            <wp:docPr id="1613081238" name="Grafik 23" descr="Elektrische Wasserpumpe, Dc 12 V Mini Elektrische Membran Min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ektrische Wasserpumpe, Dc 12 V Mini Elektrische Membran Mini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BD4EC8" w14:textId="0711C290" w:rsidR="00AB56B8" w:rsidRPr="000C58A9" w:rsidRDefault="00AB56B8" w:rsidP="00AB56B8">
      <w:pPr>
        <w:pStyle w:val="Beschriftung"/>
        <w:jc w:val="center"/>
      </w:pPr>
      <w:bookmarkStart w:id="16" w:name="_Toc197611934"/>
      <w:r>
        <w:t xml:space="preserve">Abbildung </w:t>
      </w:r>
      <w:fldSimple w:instr=" SEQ Abbildung \* ARABIC ">
        <w:r w:rsidR="00A065F5">
          <w:rPr>
            <w:noProof/>
          </w:rPr>
          <w:t>12</w:t>
        </w:r>
      </w:fldSimple>
      <w:r>
        <w:t>: Pumpe</w:t>
      </w:r>
      <w:bookmarkEnd w:id="16"/>
    </w:p>
    <w:p w14:paraId="6D3DDF32" w14:textId="32C20C46" w:rsidR="00125D74" w:rsidRDefault="00E12925" w:rsidP="00E12925">
      <w:pPr>
        <w:pStyle w:val="berschrift4"/>
      </w:pPr>
      <w:r>
        <w:t>Pumpe</w:t>
      </w:r>
    </w:p>
    <w:p w14:paraId="3FB22470" w14:textId="575F24E8" w:rsidR="00E12925" w:rsidRDefault="00E12925" w:rsidP="00E12925">
      <w:r>
        <w:t>Eine Pumpe</w:t>
      </w:r>
      <w:r w:rsidR="00C36B1D">
        <w:t xml:space="preserve">, welche bis zu einer Höhe von 150 </w:t>
      </w:r>
      <w:r w:rsidR="00E07B50">
        <w:t>cm Pumpen</w:t>
      </w:r>
      <w:r w:rsidR="00C36B1D">
        <w:t xml:space="preserve"> kann, und das mit einer</w:t>
      </w:r>
      <w:r w:rsidR="00E07B50">
        <w:t xml:space="preserve"> Geschwindigkeit von 1,8 Liter in der Minute. </w:t>
      </w:r>
      <w:r w:rsidR="007846D7">
        <w:t>Zum Arbeiten</w:t>
      </w:r>
      <w:r w:rsidR="00E07B50">
        <w:t xml:space="preserve"> braucht </w:t>
      </w:r>
      <w:r w:rsidR="00C55172">
        <w:t>sie nur 6-12 Volt, welche von dem Motor Driver einfach geliefert werden können.</w:t>
      </w:r>
      <w:r w:rsidR="007846D7">
        <w:t xml:space="preserve"> Ansonsten ist es eine gewöhnliche Pumpe.</w:t>
      </w:r>
    </w:p>
    <w:p w14:paraId="301E1E7D" w14:textId="77777777" w:rsidR="00087849" w:rsidRDefault="00087849" w:rsidP="00E12925"/>
    <w:p w14:paraId="2D29ACEA" w14:textId="77777777" w:rsidR="000C58A9" w:rsidRDefault="000C58A9" w:rsidP="00E12925"/>
    <w:p w14:paraId="60932594" w14:textId="7EE692D2" w:rsidR="000C58A9" w:rsidRPr="00097939" w:rsidRDefault="000C58A9" w:rsidP="00097939">
      <w:pPr>
        <w:rPr>
          <w:i/>
          <w:iCs/>
          <w:color w:val="CCCC00" w:themeColor="text2"/>
          <w:sz w:val="18"/>
          <w:szCs w:val="18"/>
        </w:rPr>
      </w:pPr>
      <w:r>
        <w:br w:type="page"/>
      </w:r>
    </w:p>
    <w:p w14:paraId="7BE16FC1" w14:textId="304378D4" w:rsidR="00C41F7D" w:rsidRDefault="00554829" w:rsidP="00554829">
      <w:pPr>
        <w:pStyle w:val="berschrift3"/>
      </w:pPr>
      <w:bookmarkStart w:id="17" w:name="_Toc197001889"/>
      <w:r>
        <w:lastRenderedPageBreak/>
        <w:t>Mögliche Pflanzen</w:t>
      </w:r>
      <w:bookmarkEnd w:id="17"/>
    </w:p>
    <w:p w14:paraId="5A80D7F7" w14:textId="2FC143A9" w:rsidR="00235808" w:rsidRDefault="007D1B07" w:rsidP="007D1B07">
      <w:pPr>
        <w:jc w:val="center"/>
      </w:pPr>
      <w:r>
        <w:rPr>
          <w:noProof/>
        </w:rPr>
        <w:drawing>
          <wp:inline distT="0" distB="0" distL="0" distR="0" wp14:anchorId="244D667D" wp14:editId="59CA91C3">
            <wp:extent cx="2173907" cy="2160000"/>
            <wp:effectExtent l="76200" t="76200" r="131445" b="126365"/>
            <wp:docPr id="1871948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3907"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6F8BA0" w14:textId="17C48260" w:rsidR="007D1B07" w:rsidRPr="00235808" w:rsidRDefault="007D1B07" w:rsidP="007D1B07">
      <w:pPr>
        <w:pStyle w:val="Beschriftung"/>
        <w:jc w:val="center"/>
      </w:pPr>
      <w:bookmarkStart w:id="18" w:name="_Toc197611935"/>
      <w:r>
        <w:t xml:space="preserve">Abbildung </w:t>
      </w:r>
      <w:fldSimple w:instr=" SEQ Abbildung \* ARABIC ">
        <w:r w:rsidR="00A065F5">
          <w:rPr>
            <w:noProof/>
          </w:rPr>
          <w:t>13</w:t>
        </w:r>
      </w:fldSimple>
      <w:r>
        <w:t>: Grünlilie</w:t>
      </w:r>
      <w:bookmarkEnd w:id="18"/>
    </w:p>
    <w:p w14:paraId="03D4AA80" w14:textId="00AD95F9" w:rsidR="009D13C9" w:rsidRDefault="009D13C9" w:rsidP="00DB7EF4">
      <w:pPr>
        <w:pStyle w:val="berschrift4"/>
      </w:pPr>
      <w:r>
        <w:t>Grünlilie</w:t>
      </w:r>
    </w:p>
    <w:p w14:paraId="3690DA03" w14:textId="65681407" w:rsidR="00B1778E" w:rsidRDefault="00015ECC" w:rsidP="009D13C9">
      <w:r w:rsidRPr="00015ECC">
        <w:t xml:space="preserve">Die Grünlilie gilt als </w:t>
      </w:r>
      <w:r w:rsidRPr="00310A54">
        <w:rPr>
          <w:b/>
          <w:bCs/>
        </w:rPr>
        <w:t>Schadstofffilter</w:t>
      </w:r>
      <w:r w:rsidRPr="00015ECC">
        <w:t xml:space="preserve"> und guter </w:t>
      </w:r>
      <w:r w:rsidRPr="00310A54">
        <w:rPr>
          <w:b/>
          <w:bCs/>
        </w:rPr>
        <w:t>Sauerstoff-Produzent</w:t>
      </w:r>
      <w:r w:rsidRPr="00015ECC">
        <w:t xml:space="preserve">, was in einer Studie der NASA belegt wurde. Um von den luftreinigenden Eigenschaften zu profitieren, wird die Grünlilie daher auch gerne als Schlafzimmer-Pflanze genutzt. An die </w:t>
      </w:r>
      <w:r w:rsidRPr="00310A54">
        <w:rPr>
          <w:b/>
          <w:bCs/>
        </w:rPr>
        <w:t xml:space="preserve">Luftfeuchtigkeit </w:t>
      </w:r>
      <w:r w:rsidRPr="00015ECC">
        <w:t xml:space="preserve">stellt die Grünlilie zudem </w:t>
      </w:r>
      <w:r w:rsidRPr="00310A54">
        <w:rPr>
          <w:b/>
          <w:bCs/>
        </w:rPr>
        <w:t>keine</w:t>
      </w:r>
      <w:r w:rsidRPr="00015ECC">
        <w:t xml:space="preserve"> besonderen Ansprüche, sodass sie in </w:t>
      </w:r>
      <w:r w:rsidRPr="00310A54">
        <w:rPr>
          <w:b/>
          <w:bCs/>
        </w:rPr>
        <w:t>jedem</w:t>
      </w:r>
      <w:r w:rsidRPr="00015ECC">
        <w:t xml:space="preserve"> Raum bedenkenlos platziert werden kann.</w:t>
      </w:r>
      <w:r w:rsidR="00084E64">
        <w:rPr>
          <w:rStyle w:val="Funotenzeichen"/>
        </w:rPr>
        <w:footnoteReference w:id="1"/>
      </w:r>
    </w:p>
    <w:p w14:paraId="32C0C03F" w14:textId="028D4B2C" w:rsidR="00235808" w:rsidRDefault="007D1B07" w:rsidP="007D1B07">
      <w:pPr>
        <w:jc w:val="center"/>
      </w:pPr>
      <w:r>
        <w:rPr>
          <w:noProof/>
        </w:rPr>
        <w:drawing>
          <wp:inline distT="0" distB="0" distL="0" distR="0" wp14:anchorId="01899195" wp14:editId="1573F661">
            <wp:extent cx="1470625" cy="2160000"/>
            <wp:effectExtent l="76200" t="76200" r="130175" b="126365"/>
            <wp:docPr id="136274007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0625"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BB21D1" w14:textId="53ACC37F" w:rsidR="00F84D9E" w:rsidRDefault="007D1B07" w:rsidP="007D1B07">
      <w:pPr>
        <w:pStyle w:val="Beschriftung"/>
        <w:jc w:val="center"/>
      </w:pPr>
      <w:bookmarkStart w:id="19" w:name="_Toc197611936"/>
      <w:r>
        <w:t xml:space="preserve">Abbildung </w:t>
      </w:r>
      <w:fldSimple w:instr=" SEQ Abbildung \* ARABIC ">
        <w:r w:rsidR="00A065F5">
          <w:rPr>
            <w:noProof/>
          </w:rPr>
          <w:t>14</w:t>
        </w:r>
      </w:fldSimple>
      <w:r>
        <w:t xml:space="preserve">: </w:t>
      </w:r>
      <w:proofErr w:type="spellStart"/>
      <w:r>
        <w:t>Areca</w:t>
      </w:r>
      <w:proofErr w:type="spellEnd"/>
      <w:r>
        <w:t>-Palme</w:t>
      </w:r>
      <w:bookmarkEnd w:id="19"/>
    </w:p>
    <w:p w14:paraId="1672232A" w14:textId="023B9949" w:rsidR="00CF23A9" w:rsidRDefault="009D13C9" w:rsidP="00235808">
      <w:pPr>
        <w:pStyle w:val="berschrift4"/>
      </w:pPr>
      <w:r>
        <w:t>Areca-Palme</w:t>
      </w:r>
    </w:p>
    <w:p w14:paraId="74CD2458" w14:textId="7A44BBA6" w:rsidR="00842C6D" w:rsidRDefault="0031338F">
      <w:r w:rsidRPr="0031338F">
        <w:t xml:space="preserve">Die Goldfruchtpalme, auch </w:t>
      </w:r>
      <w:proofErr w:type="spellStart"/>
      <w:r w:rsidRPr="0031338F">
        <w:t>Areca</w:t>
      </w:r>
      <w:proofErr w:type="spellEnd"/>
      <w:r w:rsidRPr="0031338F">
        <w:t>-Palme (</w:t>
      </w:r>
      <w:proofErr w:type="spellStart"/>
      <w:r w:rsidRPr="0031338F">
        <w:rPr>
          <w:i/>
          <w:iCs/>
        </w:rPr>
        <w:t>Dypsis</w:t>
      </w:r>
      <w:proofErr w:type="spellEnd"/>
      <w:r w:rsidRPr="0031338F">
        <w:rPr>
          <w:i/>
          <w:iCs/>
        </w:rPr>
        <w:t xml:space="preserve"> </w:t>
      </w:r>
      <w:proofErr w:type="spellStart"/>
      <w:r w:rsidRPr="0031338F">
        <w:rPr>
          <w:i/>
          <w:iCs/>
        </w:rPr>
        <w:t>lutescens</w:t>
      </w:r>
      <w:proofErr w:type="spellEnd"/>
      <w:r w:rsidRPr="0031338F">
        <w:t xml:space="preserve">) genannt, ist aufgrund ihres erfrischenden Erscheinungsbildes mit den federartigen Blättern eine </w:t>
      </w:r>
      <w:r w:rsidRPr="00165D58">
        <w:rPr>
          <w:b/>
          <w:bCs/>
        </w:rPr>
        <w:t>beliebte Zimmer- und Büropflanze</w:t>
      </w:r>
      <w:r w:rsidRPr="0031338F">
        <w:t xml:space="preserve">. Sie gilt als </w:t>
      </w:r>
      <w:r w:rsidRPr="00165D58">
        <w:rPr>
          <w:b/>
          <w:bCs/>
        </w:rPr>
        <w:t>besonders luftreinigend</w:t>
      </w:r>
      <w:r w:rsidRPr="0031338F">
        <w:t xml:space="preserve"> und kann nicht nur in klassischer Erdkultur, sondern auch in Hydrokultur gehalten werden. </w:t>
      </w:r>
      <w:r w:rsidR="00165D58">
        <w:rPr>
          <w:rStyle w:val="Funotenzeichen"/>
        </w:rPr>
        <w:footnoteReference w:id="2"/>
      </w:r>
    </w:p>
    <w:p w14:paraId="0409702E" w14:textId="77777777" w:rsidR="00CF23A9" w:rsidRDefault="00CF23A9"/>
    <w:p w14:paraId="0E07212F" w14:textId="77777777" w:rsidR="00235808" w:rsidRDefault="00235808"/>
    <w:p w14:paraId="270E8F03" w14:textId="77777777" w:rsidR="007D1B07" w:rsidRDefault="007D1B07" w:rsidP="007D1B07">
      <w:pPr>
        <w:pStyle w:val="Beschriftung"/>
        <w:jc w:val="center"/>
      </w:pPr>
      <w:r>
        <w:rPr>
          <w:noProof/>
        </w:rPr>
        <w:lastRenderedPageBreak/>
        <w:drawing>
          <wp:inline distT="0" distB="0" distL="0" distR="0" wp14:anchorId="7D2C61A4" wp14:editId="51253F7B">
            <wp:extent cx="1466850" cy="2481580"/>
            <wp:effectExtent l="76200" t="76200" r="133350" b="128270"/>
            <wp:docPr id="883512058" name="Grafik 19" descr="Ein Bild, das Pflanze, Zimmerpflanze, Blumentop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12058" name="Grafik 19" descr="Ein Bild, das Pflanze, Zimmerpflanze, Blumentopf enthält.&#10;&#10;KI-generierte Inhalte können fehlerhaft sei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883" r="13347"/>
                    <a:stretch/>
                  </pic:blipFill>
                  <pic:spPr bwMode="auto">
                    <a:xfrm>
                      <a:off x="0" y="0"/>
                      <a:ext cx="1466850" cy="2481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5277D81" w14:textId="41ADE542" w:rsidR="007D1B07" w:rsidRPr="007D1B07" w:rsidRDefault="007D1B07" w:rsidP="007D1B07">
      <w:pPr>
        <w:pStyle w:val="Beschriftung"/>
        <w:jc w:val="center"/>
      </w:pPr>
      <w:bookmarkStart w:id="20" w:name="_Toc197611937"/>
      <w:r>
        <w:t xml:space="preserve">Abbildung </w:t>
      </w:r>
      <w:fldSimple w:instr=" SEQ Abbildung \* ARABIC ">
        <w:r w:rsidR="00A065F5">
          <w:rPr>
            <w:noProof/>
          </w:rPr>
          <w:t>15</w:t>
        </w:r>
      </w:fldSimple>
      <w:r>
        <w:t>: Drachenbaum</w:t>
      </w:r>
      <w:bookmarkEnd w:id="20"/>
    </w:p>
    <w:p w14:paraId="4F4C02E3" w14:textId="2C7D8E66" w:rsidR="00091C6E" w:rsidRDefault="00091C6E" w:rsidP="00091C6E">
      <w:pPr>
        <w:pStyle w:val="berschrift4"/>
      </w:pPr>
      <w:r>
        <w:t>Drachenbaum</w:t>
      </w:r>
    </w:p>
    <w:p w14:paraId="7C243CD8" w14:textId="009B1686" w:rsidR="00CF23A9" w:rsidRDefault="00294A1F" w:rsidP="00091C6E">
      <w:r w:rsidRPr="00294A1F">
        <w:t>Der Drachenbaum ist eine sehr dekorative Zimmerpflanze, die jeden Raum mit ihrer exotischen Erscheinung verschönert. Als Zimmer- oder Büropflanze verfügt er zudem über l</w:t>
      </w:r>
      <w:r w:rsidRPr="00294A1F">
        <w:rPr>
          <w:b/>
          <w:bCs/>
        </w:rPr>
        <w:t>uftreinigende Eigenschaften. </w:t>
      </w:r>
      <w:r w:rsidRPr="00294A1F">
        <w:t xml:space="preserve">Er wächst sehr schnell und eignet sich daher hervorragend als prächtige Solitärpflanze. Man brauch keine speziellen Kenntnisse, da er </w:t>
      </w:r>
      <w:r w:rsidRPr="0078297F">
        <w:rPr>
          <w:b/>
          <w:bCs/>
        </w:rPr>
        <w:t>robust</w:t>
      </w:r>
      <w:r w:rsidRPr="00294A1F">
        <w:t xml:space="preserve"> und einfach zu pflegen ist. Er mag einen </w:t>
      </w:r>
      <w:r w:rsidRPr="0078297F">
        <w:rPr>
          <w:b/>
          <w:bCs/>
        </w:rPr>
        <w:t>hellen, warmen Standort ohne direkte Sonne</w:t>
      </w:r>
      <w:r w:rsidRPr="00294A1F">
        <w:t xml:space="preserve">. Im Sommer kannst du ihn auch an einen wind- und regengeschützten Platz im Freien stellen. </w:t>
      </w:r>
      <w:r w:rsidRPr="0078297F">
        <w:rPr>
          <w:b/>
          <w:bCs/>
        </w:rPr>
        <w:t>Zugluft und Bodenkälte</w:t>
      </w:r>
      <w:r w:rsidRPr="00294A1F">
        <w:t xml:space="preserve"> sollte vermieden werden.</w:t>
      </w:r>
      <w:r w:rsidR="0078297F">
        <w:rPr>
          <w:rStyle w:val="Funotenzeichen"/>
        </w:rPr>
        <w:footnoteReference w:id="3"/>
      </w:r>
    </w:p>
    <w:p w14:paraId="04A6E692" w14:textId="3C8CF5A2" w:rsidR="00F84D9E" w:rsidRDefault="007D1B07" w:rsidP="007D1B07">
      <w:pPr>
        <w:jc w:val="center"/>
      </w:pPr>
      <w:r>
        <w:rPr>
          <w:noProof/>
        </w:rPr>
        <w:drawing>
          <wp:inline distT="0" distB="0" distL="0" distR="0" wp14:anchorId="06B80BAA" wp14:editId="5DA43AFE">
            <wp:extent cx="1406525" cy="1932940"/>
            <wp:effectExtent l="76200" t="76200" r="136525" b="124460"/>
            <wp:docPr id="109691835"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455" r="13743"/>
                    <a:stretch/>
                  </pic:blipFill>
                  <pic:spPr bwMode="auto">
                    <a:xfrm>
                      <a:off x="0" y="0"/>
                      <a:ext cx="1421810" cy="19544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F92E87" w14:textId="19540E12" w:rsidR="006E6EC6" w:rsidRPr="006E6EC6" w:rsidRDefault="007D1B07" w:rsidP="007D1B07">
      <w:pPr>
        <w:pStyle w:val="Beschriftung"/>
        <w:jc w:val="center"/>
      </w:pPr>
      <w:bookmarkStart w:id="21" w:name="_Toc197611938"/>
      <w:r>
        <w:t xml:space="preserve">Abbildung </w:t>
      </w:r>
      <w:fldSimple w:instr=" SEQ Abbildung \* ARABIC ">
        <w:r w:rsidR="00A065F5">
          <w:rPr>
            <w:noProof/>
          </w:rPr>
          <w:t>16</w:t>
        </w:r>
      </w:fldSimple>
      <w:r>
        <w:t>: Philodendron</w:t>
      </w:r>
      <w:bookmarkEnd w:id="21"/>
    </w:p>
    <w:p w14:paraId="7D6F4AC4" w14:textId="51312D4E" w:rsidR="00C40D24" w:rsidRDefault="00C40D24" w:rsidP="00C40D24">
      <w:pPr>
        <w:pStyle w:val="berschrift4"/>
      </w:pPr>
      <w:r>
        <w:t>Philodendron</w:t>
      </w:r>
    </w:p>
    <w:p w14:paraId="0C9E6F83" w14:textId="3ABA4EE1" w:rsidR="004C73BD" w:rsidRDefault="00DE7772" w:rsidP="008E10BE">
      <w:r w:rsidRPr="00DE7772">
        <w:t>Der Philodendron ist mit einem </w:t>
      </w:r>
      <w:hyperlink r:id="rId30" w:tgtFrame="_self" w:tooltip="Standort- und Lichtbedürfnisse von Pflanzen" w:history="1">
        <w:r w:rsidRPr="00242426">
          <w:rPr>
            <w:rStyle w:val="Hyperlink"/>
            <w:b/>
            <w:bCs/>
            <w:color w:val="auto"/>
            <w:u w:val="none"/>
          </w:rPr>
          <w:t>hellen bis halbschattigen</w:t>
        </w:r>
        <w:r w:rsidRPr="00DE7772">
          <w:rPr>
            <w:rStyle w:val="Hyperlink"/>
            <w:color w:val="auto"/>
            <w:u w:val="none"/>
          </w:rPr>
          <w:t xml:space="preserve"> Standort</w:t>
        </w:r>
      </w:hyperlink>
      <w:r w:rsidRPr="00DE7772">
        <w:t xml:space="preserve"> zufrieden. Er wird auch bei </w:t>
      </w:r>
      <w:r w:rsidRPr="00242426">
        <w:rPr>
          <w:b/>
          <w:bCs/>
        </w:rPr>
        <w:t>wenig Licht</w:t>
      </w:r>
      <w:r w:rsidRPr="00DE7772">
        <w:t xml:space="preserve"> glücklich. Direktes Sonnenlicht ist ihm aber ein Graus.</w:t>
      </w:r>
      <w:r w:rsidRPr="00DE7772">
        <w:br/>
        <w:t>An einem helleren Standort wächst dein Philodendron schneller und macht mehr Blätter. Auch deren Form und Färbung sind schöner. An einem schattigen Platz werden die Triebe länger und die Blätter wachsen in grösserem Abstand zueinander. Die Blattfarbe ist weniger intensiv und glänzend.</w:t>
      </w:r>
      <w:r w:rsidR="00040CD1">
        <w:t xml:space="preserve"> </w:t>
      </w:r>
      <w:r w:rsidRPr="00DE7772">
        <w:t xml:space="preserve">Der Philodendron hält </w:t>
      </w:r>
      <w:r w:rsidRPr="00242426">
        <w:rPr>
          <w:b/>
          <w:bCs/>
        </w:rPr>
        <w:t>alle möglichen Temperaturen</w:t>
      </w:r>
      <w:r w:rsidRPr="00DE7772">
        <w:t xml:space="preserve"> aus. Einzig alles unter 12°C ist ihm dann doch zu kalt. In deiner Wohnung kann er das ganze Jahr über am selben Platz bleiben. </w:t>
      </w:r>
      <w:r w:rsidRPr="003E380A">
        <w:rPr>
          <w:b/>
          <w:bCs/>
        </w:rPr>
        <w:t>Konstant warm</w:t>
      </w:r>
      <w:r w:rsidRPr="00DE7772">
        <w:t xml:space="preserve"> </w:t>
      </w:r>
      <w:r w:rsidR="00542ECA">
        <w:t>wäre optimal</w:t>
      </w:r>
      <w:r>
        <w:rPr>
          <w:rStyle w:val="Funotenzeichen"/>
        </w:rPr>
        <w:footnoteReference w:id="4"/>
      </w:r>
      <w:r w:rsidR="007D1B07" w:rsidRPr="007D1B07">
        <w:t xml:space="preserve"> </w:t>
      </w:r>
    </w:p>
    <w:p w14:paraId="05F524C0" w14:textId="77777777" w:rsidR="007D1B07" w:rsidRDefault="007D1B07" w:rsidP="002F6183">
      <w:pPr>
        <w:pStyle w:val="Beschriftung"/>
        <w:jc w:val="center"/>
      </w:pPr>
      <w:r>
        <w:rPr>
          <w:noProof/>
        </w:rPr>
        <w:lastRenderedPageBreak/>
        <w:drawing>
          <wp:inline distT="0" distB="0" distL="0" distR="0" wp14:anchorId="3DAE37C2" wp14:editId="0216B73F">
            <wp:extent cx="1725041" cy="2160000"/>
            <wp:effectExtent l="76200" t="76200" r="142240" b="126365"/>
            <wp:docPr id="1023373202" name="Grafik 20" descr="Ein Bild, das Zimmerpflanze, Blumentopf, Pflanze, Krau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3202" name="Grafik 20" descr="Ein Bild, das Zimmerpflanze, Blumentopf, Pflanze, Kraut enthält.&#10;&#10;KI-generierte Inhalte können fehlerhaft se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5041"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108E23" w14:textId="09BF407A" w:rsidR="002F6183" w:rsidRPr="002F6183" w:rsidRDefault="002F6183" w:rsidP="002F6183">
      <w:pPr>
        <w:pStyle w:val="Beschriftung"/>
        <w:jc w:val="center"/>
      </w:pPr>
      <w:bookmarkStart w:id="22" w:name="_Toc197611939"/>
      <w:r>
        <w:t xml:space="preserve">Abbildung </w:t>
      </w:r>
      <w:fldSimple w:instr=" SEQ Abbildung \* ARABIC ">
        <w:r w:rsidR="00A065F5">
          <w:rPr>
            <w:noProof/>
          </w:rPr>
          <w:t>17</w:t>
        </w:r>
      </w:fldSimple>
      <w:r>
        <w:t>: Schefflera</w:t>
      </w:r>
      <w:bookmarkEnd w:id="22"/>
    </w:p>
    <w:p w14:paraId="18B376F9" w14:textId="1A9F759A" w:rsidR="003E380A" w:rsidRDefault="003E380A" w:rsidP="008E10BE">
      <w:pPr>
        <w:pStyle w:val="berschrift4"/>
      </w:pPr>
      <w:r>
        <w:t>Schefflera</w:t>
      </w:r>
    </w:p>
    <w:p w14:paraId="3AF7099E" w14:textId="49BE96BA" w:rsidR="00543126" w:rsidRDefault="0002511E" w:rsidP="008E10BE">
      <w:pPr>
        <w:rPr>
          <w:b/>
          <w:bCs/>
        </w:rPr>
      </w:pPr>
      <w:r w:rsidRPr="0002511E">
        <w:t xml:space="preserve">Ihren Namen verdankt die immergrüne Schefflera ihren strahlenförmig angeordneten Blättern. Da diese von Natur aus </w:t>
      </w:r>
      <w:r w:rsidRPr="00766489">
        <w:rPr>
          <w:b/>
          <w:bCs/>
        </w:rPr>
        <w:t>glänzen</w:t>
      </w:r>
      <w:r w:rsidRPr="0002511E">
        <w:t xml:space="preserve">, wird sie auch "Lackpflanze" oder "Lackblatt" genannt. Wie viele </w:t>
      </w:r>
      <w:r w:rsidRPr="00766489">
        <w:rPr>
          <w:b/>
          <w:bCs/>
        </w:rPr>
        <w:t>Zimmerpflanzen</w:t>
      </w:r>
      <w:r w:rsidRPr="0002511E">
        <w:t xml:space="preserve"> liefert die Schefflera </w:t>
      </w:r>
      <w:r w:rsidRPr="00766489">
        <w:rPr>
          <w:b/>
          <w:bCs/>
        </w:rPr>
        <w:t>reichlich Sauerstoff</w:t>
      </w:r>
      <w:r w:rsidRPr="0002511E">
        <w:t xml:space="preserve">, verfügt jedoch auch über </w:t>
      </w:r>
      <w:r w:rsidRPr="00766489">
        <w:rPr>
          <w:b/>
          <w:bCs/>
        </w:rPr>
        <w:t>luftreinigende Eigenschaften</w:t>
      </w:r>
      <w:r w:rsidRPr="0002511E">
        <w:t xml:space="preserve">, da sie </w:t>
      </w:r>
      <w:r w:rsidRPr="00766489">
        <w:rPr>
          <w:b/>
          <w:bCs/>
        </w:rPr>
        <w:t xml:space="preserve">Formaldehyd, Benzol, Xylol und Nikotin aus der Luft </w:t>
      </w:r>
      <w:r w:rsidR="00766489" w:rsidRPr="00766489">
        <w:rPr>
          <w:b/>
          <w:bCs/>
        </w:rPr>
        <w:t>herausfiltert</w:t>
      </w:r>
      <w:r w:rsidRPr="0002511E">
        <w:t xml:space="preserve">. Deshalb und wegen ihres zügigen Wachstums von bis zu 30 cm pro Jahr ist die </w:t>
      </w:r>
      <w:proofErr w:type="spellStart"/>
      <w:r w:rsidRPr="0002511E">
        <w:t>Strahlenaralie</w:t>
      </w:r>
      <w:proofErr w:type="spellEnd"/>
      <w:r w:rsidRPr="0002511E">
        <w:t xml:space="preserve"> eine beliebte </w:t>
      </w:r>
      <w:hyperlink r:id="rId32" w:tgtFrame="_blank" w:history="1">
        <w:r w:rsidRPr="00766489">
          <w:rPr>
            <w:rStyle w:val="Hyperlink"/>
            <w:b/>
            <w:bCs/>
            <w:color w:val="auto"/>
            <w:u w:val="none"/>
          </w:rPr>
          <w:t>Büropflanze</w:t>
        </w:r>
      </w:hyperlink>
      <w:r w:rsidRPr="00766489">
        <w:rPr>
          <w:b/>
          <w:bCs/>
        </w:rPr>
        <w:t>.</w:t>
      </w:r>
      <w:r w:rsidR="00317BE9">
        <w:rPr>
          <w:rStyle w:val="Funotenzeichen"/>
          <w:b/>
          <w:bCs/>
        </w:rPr>
        <w:footnoteReference w:id="5"/>
      </w:r>
    </w:p>
    <w:p w14:paraId="0DC0F2F4" w14:textId="2D89B548" w:rsidR="00040CD1" w:rsidRDefault="002F6183" w:rsidP="00AF4290">
      <w:pPr>
        <w:jc w:val="center"/>
        <w:rPr>
          <w:b/>
          <w:bCs/>
        </w:rPr>
      </w:pPr>
      <w:r>
        <w:rPr>
          <w:noProof/>
        </w:rPr>
        <w:drawing>
          <wp:inline distT="0" distB="0" distL="0" distR="0" wp14:anchorId="16FC50B1" wp14:editId="673A27D3">
            <wp:extent cx="1364700" cy="2160000"/>
            <wp:effectExtent l="76200" t="76200" r="140335" b="126365"/>
            <wp:docPr id="679178446"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47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BAB5D" w14:textId="76A36554" w:rsidR="002F6183" w:rsidRPr="002F6183" w:rsidRDefault="002F6183" w:rsidP="00AF4290">
      <w:pPr>
        <w:pStyle w:val="Beschriftung"/>
        <w:jc w:val="center"/>
      </w:pPr>
      <w:bookmarkStart w:id="23" w:name="_Toc197611940"/>
      <w:r>
        <w:t xml:space="preserve">Abbildung </w:t>
      </w:r>
      <w:fldSimple w:instr=" SEQ Abbildung \* ARABIC ">
        <w:r w:rsidR="00A065F5">
          <w:rPr>
            <w:noProof/>
          </w:rPr>
          <w:t>18</w:t>
        </w:r>
      </w:fldSimple>
      <w:r>
        <w:t xml:space="preserve">: </w:t>
      </w:r>
      <w:proofErr w:type="spellStart"/>
      <w:r>
        <w:t>Agalonema</w:t>
      </w:r>
      <w:bookmarkEnd w:id="23"/>
      <w:proofErr w:type="spellEnd"/>
    </w:p>
    <w:p w14:paraId="1B285033" w14:textId="77777777" w:rsidR="00040CD1" w:rsidRDefault="00040CD1" w:rsidP="008E10BE">
      <w:pPr>
        <w:rPr>
          <w:b/>
          <w:bCs/>
        </w:rPr>
      </w:pPr>
    </w:p>
    <w:p w14:paraId="2ADBA9F6" w14:textId="1F816660" w:rsidR="00060FBE" w:rsidRDefault="008E10BE" w:rsidP="00E83113">
      <w:pPr>
        <w:pStyle w:val="berschrift4"/>
      </w:pPr>
      <w:r>
        <w:t>Agalonema</w:t>
      </w:r>
    </w:p>
    <w:p w14:paraId="05D6D9E1" w14:textId="71C92856" w:rsidR="008A6EAA" w:rsidRPr="00E713C4" w:rsidRDefault="00A9746F" w:rsidP="00E83113">
      <w:r w:rsidRPr="00A9746F">
        <w:t xml:space="preserve">Da die </w:t>
      </w:r>
      <w:proofErr w:type="spellStart"/>
      <w:r w:rsidRPr="00A9746F">
        <w:t>Aglaonema</w:t>
      </w:r>
      <w:proofErr w:type="spellEnd"/>
      <w:r w:rsidRPr="00A9746F">
        <w:t xml:space="preserve"> in ihrer ursprünglichen Heimat am Waldboden wächst, ist sie </w:t>
      </w:r>
      <w:r w:rsidRPr="00A9746F">
        <w:rPr>
          <w:b/>
          <w:bCs/>
        </w:rPr>
        <w:t>nicht sehr lichtbedürftig</w:t>
      </w:r>
      <w:r w:rsidRPr="00A9746F">
        <w:t xml:space="preserve">. In der Wohnung freut sie sich über einen </w:t>
      </w:r>
      <w:r w:rsidRPr="00A9746F">
        <w:rPr>
          <w:b/>
          <w:bCs/>
        </w:rPr>
        <w:t>weniger hellen bis hellen Standort</w:t>
      </w:r>
      <w:r w:rsidRPr="00A9746F">
        <w:t xml:space="preserve"> ohne direkte Sonneneinstrahlung. An dunkleren Standorten wächst die Pflanze weniger schnell, fühlt sich aber ebenfalls </w:t>
      </w:r>
      <w:r w:rsidRPr="00A9746F">
        <w:rPr>
          <w:b/>
          <w:bCs/>
        </w:rPr>
        <w:t>wohl.</w:t>
      </w:r>
      <w:r w:rsidRPr="00A9746F">
        <w:t xml:space="preserve"> Generell benötigen Arten mit Rottönen im Blatt etwas mehr Licht als andere Arten. Der Kolbenfaden mag </w:t>
      </w:r>
      <w:r w:rsidRPr="00A9746F">
        <w:rPr>
          <w:b/>
          <w:bCs/>
        </w:rPr>
        <w:t>warme, konstante Zimmertemperaturen</w:t>
      </w:r>
      <w:r w:rsidRPr="00A9746F">
        <w:t xml:space="preserve"> zwischen 18 und 25 Grad Celsius. Eine </w:t>
      </w:r>
      <w:r w:rsidRPr="00A9746F">
        <w:rPr>
          <w:b/>
          <w:bCs/>
        </w:rPr>
        <w:t>mässige bis hohe Luftfeuchtigkeit</w:t>
      </w:r>
      <w:r w:rsidRPr="00A9746F">
        <w:t xml:space="preserve"> wäre ideal für die Tropenpflanze. Da dies in der Wohnung meist nicht der Fall ist, </w:t>
      </w:r>
      <w:r w:rsidR="003F3DC9">
        <w:t>sollte</w:t>
      </w:r>
      <w:r w:rsidRPr="00A9746F">
        <w:t xml:space="preserve"> </w:t>
      </w:r>
      <w:r w:rsidR="00E713C4">
        <w:t xml:space="preserve">sie </w:t>
      </w:r>
      <w:r w:rsidRPr="00A9746F">
        <w:rPr>
          <w:b/>
          <w:bCs/>
        </w:rPr>
        <w:t>nicht direkt auf oder neben</w:t>
      </w:r>
      <w:r w:rsidRPr="00A9746F">
        <w:t xml:space="preserve"> einem </w:t>
      </w:r>
      <w:r w:rsidRPr="00A9746F">
        <w:rPr>
          <w:b/>
          <w:bCs/>
        </w:rPr>
        <w:t>Heizkörper</w:t>
      </w:r>
      <w:r w:rsidR="003F3DC9">
        <w:rPr>
          <w:b/>
          <w:bCs/>
        </w:rPr>
        <w:t xml:space="preserve"> </w:t>
      </w:r>
      <w:r w:rsidRPr="00A9746F">
        <w:t>stehen</w:t>
      </w:r>
      <w:r>
        <w:t>.</w:t>
      </w:r>
      <w:r w:rsidR="0018187E">
        <w:rPr>
          <w:rStyle w:val="Funotenzeichen"/>
        </w:rPr>
        <w:footnoteReference w:id="6"/>
      </w:r>
    </w:p>
    <w:p w14:paraId="3D2C0948" w14:textId="77777777" w:rsidR="00B7002E" w:rsidRDefault="00B7002E" w:rsidP="004C73BD">
      <w:pPr>
        <w:pStyle w:val="berschrift3"/>
      </w:pPr>
      <w:bookmarkStart w:id="24" w:name="_Ab_wann_Wasser?"/>
      <w:bookmarkStart w:id="25" w:name="_Toc197001890"/>
      <w:bookmarkEnd w:id="24"/>
      <w:r>
        <w:lastRenderedPageBreak/>
        <w:t>Ab wann Wasser?</w:t>
      </w:r>
      <w:bookmarkEnd w:id="25"/>
      <w:r>
        <w:t xml:space="preserve"> </w:t>
      </w:r>
    </w:p>
    <w:p w14:paraId="65F489F0" w14:textId="114BAE88" w:rsidR="00E853C7" w:rsidRPr="00E853C7" w:rsidRDefault="00E853C7" w:rsidP="00E853C7">
      <w:r>
        <w:t>Hier sind die Werte zu sehen, welche der Sensor ausliest, anhand von diesen Werten kann man diese Tabelle erfassen.</w:t>
      </w:r>
    </w:p>
    <w:tbl>
      <w:tblPr>
        <w:tblStyle w:val="Gitternetztabelle1hell"/>
        <w:tblW w:w="9351" w:type="dxa"/>
        <w:tblLook w:val="04A0" w:firstRow="1" w:lastRow="0" w:firstColumn="1" w:lastColumn="0" w:noHBand="0" w:noVBand="1"/>
      </w:tblPr>
      <w:tblGrid>
        <w:gridCol w:w="3158"/>
        <w:gridCol w:w="5626"/>
        <w:gridCol w:w="567"/>
      </w:tblGrid>
      <w:tr w:rsidR="00B7002E" w14:paraId="2519C025" w14:textId="77777777" w:rsidTr="006B1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5D6CD882" w14:textId="77777777" w:rsidR="00B7002E" w:rsidRDefault="00B7002E" w:rsidP="006B1CE7">
            <w:r>
              <w:t>Werte</w:t>
            </w:r>
          </w:p>
        </w:tc>
        <w:tc>
          <w:tcPr>
            <w:tcW w:w="6193" w:type="dxa"/>
            <w:gridSpan w:val="2"/>
          </w:tcPr>
          <w:p w14:paraId="33BAECC3" w14:textId="77777777" w:rsidR="00B7002E" w:rsidRDefault="00B7002E" w:rsidP="006B1CE7">
            <w:pPr>
              <w:cnfStyle w:val="100000000000" w:firstRow="1" w:lastRow="0" w:firstColumn="0" w:lastColumn="0" w:oddVBand="0" w:evenVBand="0" w:oddHBand="0" w:evenHBand="0" w:firstRowFirstColumn="0" w:firstRowLastColumn="0" w:lastRowFirstColumn="0" w:lastRowLastColumn="0"/>
            </w:pPr>
            <w:r>
              <w:t>Zustand</w:t>
            </w:r>
          </w:p>
        </w:tc>
      </w:tr>
      <w:tr w:rsidR="00B7002E" w14:paraId="436AD72B"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67ED13F8" w14:textId="77777777" w:rsidR="00B7002E" w:rsidRPr="00BA2DFE" w:rsidRDefault="00B7002E" w:rsidP="006B1CE7">
            <w:pPr>
              <w:rPr>
                <w:b w:val="0"/>
                <w:bCs w:val="0"/>
              </w:rPr>
            </w:pPr>
            <w:r w:rsidRPr="00BA2DFE">
              <w:rPr>
                <w:b w:val="0"/>
                <w:bCs w:val="0"/>
              </w:rPr>
              <w:t>800 +</w:t>
            </w:r>
          </w:p>
        </w:tc>
        <w:tc>
          <w:tcPr>
            <w:tcW w:w="5626" w:type="dxa"/>
            <w:shd w:val="clear" w:color="auto" w:fill="auto"/>
          </w:tcPr>
          <w:p w14:paraId="0D240AB5"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Sehr feucht</w:t>
            </w:r>
          </w:p>
        </w:tc>
        <w:tc>
          <w:tcPr>
            <w:tcW w:w="567" w:type="dxa"/>
            <w:shd w:val="clear" w:color="auto" w:fill="C00000"/>
          </w:tcPr>
          <w:p w14:paraId="3ABB6DAA"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r w:rsidR="00B7002E" w14:paraId="7FC34AF1"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74CD603D" w14:textId="77777777" w:rsidR="00B7002E" w:rsidRPr="00BA2DFE" w:rsidRDefault="00B7002E" w:rsidP="006B1CE7">
            <w:pPr>
              <w:rPr>
                <w:b w:val="0"/>
                <w:bCs w:val="0"/>
              </w:rPr>
            </w:pPr>
            <w:r w:rsidRPr="00BA2DFE">
              <w:rPr>
                <w:b w:val="0"/>
                <w:bCs w:val="0"/>
              </w:rPr>
              <w:t>600 - 800</w:t>
            </w:r>
          </w:p>
        </w:tc>
        <w:tc>
          <w:tcPr>
            <w:tcW w:w="5626" w:type="dxa"/>
            <w:shd w:val="clear" w:color="auto" w:fill="auto"/>
          </w:tcPr>
          <w:p w14:paraId="05F1F947"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Feucht</w:t>
            </w:r>
          </w:p>
        </w:tc>
        <w:tc>
          <w:tcPr>
            <w:tcW w:w="567" w:type="dxa"/>
            <w:shd w:val="clear" w:color="auto" w:fill="00B050"/>
          </w:tcPr>
          <w:p w14:paraId="2EF4C8AC"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r w:rsidR="00B7002E" w14:paraId="52FFB258"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021F054D" w14:textId="77777777" w:rsidR="00B7002E" w:rsidRPr="00BA2DFE" w:rsidRDefault="00B7002E" w:rsidP="006B1CE7">
            <w:pPr>
              <w:rPr>
                <w:b w:val="0"/>
                <w:bCs w:val="0"/>
              </w:rPr>
            </w:pPr>
            <w:r w:rsidRPr="00BA2DFE">
              <w:rPr>
                <w:b w:val="0"/>
                <w:bCs w:val="0"/>
              </w:rPr>
              <w:t>300 - 600</w:t>
            </w:r>
          </w:p>
        </w:tc>
        <w:tc>
          <w:tcPr>
            <w:tcW w:w="5626" w:type="dxa"/>
            <w:shd w:val="clear" w:color="auto" w:fill="auto"/>
          </w:tcPr>
          <w:p w14:paraId="7B1B1749"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Mässig feucht</w:t>
            </w:r>
          </w:p>
        </w:tc>
        <w:tc>
          <w:tcPr>
            <w:tcW w:w="567" w:type="dxa"/>
            <w:shd w:val="clear" w:color="auto" w:fill="FFFF00"/>
          </w:tcPr>
          <w:p w14:paraId="59595431"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r w:rsidR="00B7002E" w14:paraId="0807915B"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3669ABF1" w14:textId="77777777" w:rsidR="00B7002E" w:rsidRPr="00BA2DFE" w:rsidRDefault="00B7002E" w:rsidP="006B1CE7">
            <w:pPr>
              <w:rPr>
                <w:b w:val="0"/>
                <w:bCs w:val="0"/>
              </w:rPr>
            </w:pPr>
            <w:r w:rsidRPr="00BA2DFE">
              <w:rPr>
                <w:b w:val="0"/>
                <w:bCs w:val="0"/>
              </w:rPr>
              <w:t>000 - 300</w:t>
            </w:r>
          </w:p>
        </w:tc>
        <w:tc>
          <w:tcPr>
            <w:tcW w:w="5626" w:type="dxa"/>
            <w:shd w:val="clear" w:color="auto" w:fill="auto"/>
          </w:tcPr>
          <w:p w14:paraId="0EF60B74"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Trocken</w:t>
            </w:r>
          </w:p>
        </w:tc>
        <w:tc>
          <w:tcPr>
            <w:tcW w:w="567" w:type="dxa"/>
            <w:shd w:val="clear" w:color="auto" w:fill="C00000"/>
          </w:tcPr>
          <w:p w14:paraId="10221EE3"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bl>
    <w:p w14:paraId="4CEB539E" w14:textId="7E66E58C" w:rsidR="00B7002E" w:rsidRDefault="00E34BB2" w:rsidP="00E34BB2">
      <w:pPr>
        <w:pStyle w:val="Beschriftung"/>
        <w:jc w:val="center"/>
      </w:pPr>
      <w:bookmarkStart w:id="26" w:name="_Toc196723774"/>
      <w:r>
        <w:t xml:space="preserve">Tabelle </w:t>
      </w:r>
      <w:fldSimple w:instr=" SEQ Tabelle \* ARABIC ">
        <w:r w:rsidR="0086585B">
          <w:rPr>
            <w:noProof/>
          </w:rPr>
          <w:t>1</w:t>
        </w:r>
      </w:fldSimple>
      <w:r>
        <w:t>: Wasserzustände</w:t>
      </w:r>
      <w:bookmarkEnd w:id="26"/>
    </w:p>
    <w:p w14:paraId="5E96CEDC" w14:textId="6727BF87" w:rsidR="005D746B" w:rsidRPr="005D746B" w:rsidRDefault="005D746B" w:rsidP="005D746B">
      <w:pPr>
        <w:pStyle w:val="berschrift3"/>
      </w:pPr>
      <w:r>
        <w:t>Emojis für jede Stufe</w:t>
      </w:r>
    </w:p>
    <w:p w14:paraId="6DD51632" w14:textId="1E9A7790" w:rsidR="00EE532A" w:rsidRDefault="00FE56F4" w:rsidP="00EE532A">
      <w:r w:rsidRPr="006F230D">
        <w:rPr>
          <w:noProof/>
        </w:rPr>
        <w:drawing>
          <wp:inline distT="0" distB="0" distL="0" distR="0" wp14:anchorId="0DF95F8C" wp14:editId="32D327E5">
            <wp:extent cx="848360" cy="842400"/>
            <wp:effectExtent l="0" t="0" r="8890" b="0"/>
            <wp:docPr id="453093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93455" name=""/>
                    <pic:cNvPicPr/>
                  </pic:nvPicPr>
                  <pic:blipFill rotWithShape="1">
                    <a:blip r:embed="rId34"/>
                    <a:srcRect l="14500" t="9453" r="11181" b="11478"/>
                    <a:stretch/>
                  </pic:blipFill>
                  <pic:spPr bwMode="auto">
                    <a:xfrm>
                      <a:off x="0" y="0"/>
                      <a:ext cx="849590" cy="843621"/>
                    </a:xfrm>
                    <a:prstGeom prst="rect">
                      <a:avLst/>
                    </a:prstGeom>
                    <a:ln>
                      <a:noFill/>
                    </a:ln>
                    <a:extLst>
                      <a:ext uri="{53640926-AAD7-44D8-BBD7-CCE9431645EC}">
                        <a14:shadowObscured xmlns:a14="http://schemas.microsoft.com/office/drawing/2010/main"/>
                      </a:ext>
                    </a:extLst>
                  </pic:spPr>
                </pic:pic>
              </a:graphicData>
            </a:graphic>
          </wp:inline>
        </w:drawing>
      </w:r>
    </w:p>
    <w:p w14:paraId="2D2DC616" w14:textId="4CB48B83" w:rsidR="00461224" w:rsidRDefault="00461224" w:rsidP="00461224">
      <w:pPr>
        <w:pStyle w:val="Beschriftung"/>
      </w:pPr>
      <w:bookmarkStart w:id="27" w:name="_Toc197611941"/>
      <w:r>
        <w:t xml:space="preserve">Abbildung </w:t>
      </w:r>
      <w:fldSimple w:instr=" SEQ Abbildung \* ARABIC ">
        <w:r w:rsidR="00A065F5">
          <w:rPr>
            <w:noProof/>
          </w:rPr>
          <w:t>19</w:t>
        </w:r>
      </w:fldSimple>
      <w:r>
        <w:t>: Wein Emoji</w:t>
      </w:r>
      <w:bookmarkEnd w:id="27"/>
    </w:p>
    <w:p w14:paraId="2E049026" w14:textId="483BA509" w:rsidR="00381DFC" w:rsidRDefault="00044C00" w:rsidP="00EE532A">
      <w:r>
        <w:t>Der Feuchtigkeitswert beträgt mehr als 800. Die Pflanze fängt an zu weinen</w:t>
      </w:r>
      <w:r w:rsidR="00F83F9D">
        <w:t xml:space="preserve"> und sollte weniger begossen werden</w:t>
      </w:r>
      <w:r w:rsidR="00E560FE">
        <w:t>.</w:t>
      </w:r>
    </w:p>
    <w:p w14:paraId="6C53D799" w14:textId="5FED3D16" w:rsidR="006F230D" w:rsidRDefault="00044C00" w:rsidP="00EE532A">
      <w:r w:rsidRPr="00EE532A">
        <w:rPr>
          <w:noProof/>
        </w:rPr>
        <w:drawing>
          <wp:inline distT="0" distB="0" distL="0" distR="0" wp14:anchorId="2B4D580D" wp14:editId="5137A325">
            <wp:extent cx="834546" cy="848995"/>
            <wp:effectExtent l="0" t="0" r="3810" b="8255"/>
            <wp:docPr id="282878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8164" name=""/>
                    <pic:cNvPicPr/>
                  </pic:nvPicPr>
                  <pic:blipFill rotWithShape="1">
                    <a:blip r:embed="rId35"/>
                    <a:srcRect l="9627" t="8099" r="10665" b="12261"/>
                    <a:stretch/>
                  </pic:blipFill>
                  <pic:spPr bwMode="auto">
                    <a:xfrm>
                      <a:off x="0" y="0"/>
                      <a:ext cx="835256" cy="849717"/>
                    </a:xfrm>
                    <a:prstGeom prst="rect">
                      <a:avLst/>
                    </a:prstGeom>
                    <a:ln>
                      <a:noFill/>
                    </a:ln>
                    <a:extLst>
                      <a:ext uri="{53640926-AAD7-44D8-BBD7-CCE9431645EC}">
                        <a14:shadowObscured xmlns:a14="http://schemas.microsoft.com/office/drawing/2010/main"/>
                      </a:ext>
                    </a:extLst>
                  </pic:spPr>
                </pic:pic>
              </a:graphicData>
            </a:graphic>
          </wp:inline>
        </w:drawing>
      </w:r>
    </w:p>
    <w:p w14:paraId="7CDA437F" w14:textId="3D35C6DE" w:rsidR="00461224" w:rsidRDefault="00461224" w:rsidP="00461224">
      <w:pPr>
        <w:pStyle w:val="Beschriftung"/>
      </w:pPr>
      <w:bookmarkStart w:id="28" w:name="_Toc197611942"/>
      <w:r>
        <w:t xml:space="preserve">Abbildung </w:t>
      </w:r>
      <w:fldSimple w:instr=" SEQ Abbildung \* ARABIC ">
        <w:r w:rsidR="00A065F5">
          <w:rPr>
            <w:noProof/>
          </w:rPr>
          <w:t>20</w:t>
        </w:r>
      </w:fldSimple>
      <w:r>
        <w:t>: Lach Emoji</w:t>
      </w:r>
      <w:bookmarkEnd w:id="28"/>
    </w:p>
    <w:p w14:paraId="29121963" w14:textId="5A81B727" w:rsidR="00B7002E" w:rsidRDefault="00044C00">
      <w:r>
        <w:t>Der Feuchtigkeitswert beträgt 600-800. Der Pflanze geht es bestens</w:t>
      </w:r>
      <w:r w:rsidR="00F83F9D">
        <w:t>, deshalb benötigt sie für die nächsten 4 – 7 Tage kein Wasser mehr.</w:t>
      </w:r>
    </w:p>
    <w:p w14:paraId="4C0C0D0B" w14:textId="65193C7A" w:rsidR="00044C00" w:rsidRDefault="00044C00">
      <w:r w:rsidRPr="00381DFC">
        <w:rPr>
          <w:noProof/>
        </w:rPr>
        <w:drawing>
          <wp:inline distT="0" distB="0" distL="0" distR="0" wp14:anchorId="14320B16" wp14:editId="5EDFFAA5">
            <wp:extent cx="848938" cy="842010"/>
            <wp:effectExtent l="0" t="0" r="8890" b="0"/>
            <wp:docPr id="5782314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31476" name=""/>
                    <pic:cNvPicPr/>
                  </pic:nvPicPr>
                  <pic:blipFill rotWithShape="1">
                    <a:blip r:embed="rId36"/>
                    <a:srcRect l="8628" t="10250" r="13105" b="14756"/>
                    <a:stretch/>
                  </pic:blipFill>
                  <pic:spPr bwMode="auto">
                    <a:xfrm>
                      <a:off x="0" y="0"/>
                      <a:ext cx="849964" cy="843028"/>
                    </a:xfrm>
                    <a:prstGeom prst="rect">
                      <a:avLst/>
                    </a:prstGeom>
                    <a:ln>
                      <a:noFill/>
                    </a:ln>
                    <a:extLst>
                      <a:ext uri="{53640926-AAD7-44D8-BBD7-CCE9431645EC}">
                        <a14:shadowObscured xmlns:a14="http://schemas.microsoft.com/office/drawing/2010/main"/>
                      </a:ext>
                    </a:extLst>
                  </pic:spPr>
                </pic:pic>
              </a:graphicData>
            </a:graphic>
          </wp:inline>
        </w:drawing>
      </w:r>
    </w:p>
    <w:p w14:paraId="14C45110" w14:textId="3603D9EA" w:rsidR="00F83F9D" w:rsidRDefault="00F83F9D" w:rsidP="00F83F9D">
      <w:pPr>
        <w:pStyle w:val="Beschriftung"/>
      </w:pPr>
      <w:bookmarkStart w:id="29" w:name="_Toc197611943"/>
      <w:r>
        <w:t xml:space="preserve">Abbildung </w:t>
      </w:r>
      <w:fldSimple w:instr=" SEQ Abbildung \* ARABIC ">
        <w:r w:rsidR="00A065F5">
          <w:rPr>
            <w:noProof/>
          </w:rPr>
          <w:t>21</w:t>
        </w:r>
      </w:fldSimple>
      <w:r>
        <w:t xml:space="preserve">: </w:t>
      </w:r>
      <w:proofErr w:type="spellStart"/>
      <w:r>
        <w:t>Meh</w:t>
      </w:r>
      <w:proofErr w:type="spellEnd"/>
      <w:r>
        <w:t xml:space="preserve"> Emoji</w:t>
      </w:r>
      <w:bookmarkEnd w:id="29"/>
    </w:p>
    <w:p w14:paraId="742297D7" w14:textId="7262538D" w:rsidR="00044C00" w:rsidRDefault="00E560FE">
      <w:r>
        <w:t>Der Feuchtigkeitswert beträgt 300-600. Es</w:t>
      </w:r>
      <w:r w:rsidR="00BF29E2">
        <w:t xml:space="preserve"> geht ihr weder schlecht noch gut.</w:t>
      </w:r>
    </w:p>
    <w:p w14:paraId="6320E982" w14:textId="251C337A" w:rsidR="00044C00" w:rsidRDefault="00044C00">
      <w:r w:rsidRPr="00162649">
        <w:rPr>
          <w:noProof/>
        </w:rPr>
        <w:drawing>
          <wp:inline distT="0" distB="0" distL="0" distR="0" wp14:anchorId="45EFA689" wp14:editId="15D4C018">
            <wp:extent cx="841736" cy="848995"/>
            <wp:effectExtent l="0" t="0" r="0" b="8255"/>
            <wp:docPr id="5817679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67998" name=""/>
                    <pic:cNvPicPr/>
                  </pic:nvPicPr>
                  <pic:blipFill rotWithShape="1">
                    <a:blip r:embed="rId37"/>
                    <a:srcRect l="9277" t="5088" r="7295" b="9145"/>
                    <a:stretch/>
                  </pic:blipFill>
                  <pic:spPr bwMode="auto">
                    <a:xfrm>
                      <a:off x="0" y="0"/>
                      <a:ext cx="842325" cy="849589"/>
                    </a:xfrm>
                    <a:prstGeom prst="rect">
                      <a:avLst/>
                    </a:prstGeom>
                    <a:ln>
                      <a:noFill/>
                    </a:ln>
                    <a:extLst>
                      <a:ext uri="{53640926-AAD7-44D8-BBD7-CCE9431645EC}">
                        <a14:shadowObscured xmlns:a14="http://schemas.microsoft.com/office/drawing/2010/main"/>
                      </a:ext>
                    </a:extLst>
                  </pic:spPr>
                </pic:pic>
              </a:graphicData>
            </a:graphic>
          </wp:inline>
        </w:drawing>
      </w:r>
    </w:p>
    <w:p w14:paraId="589A6215" w14:textId="633964CF" w:rsidR="00F83F9D" w:rsidRDefault="00F83F9D" w:rsidP="00F83F9D">
      <w:pPr>
        <w:pStyle w:val="Beschriftung"/>
      </w:pPr>
      <w:bookmarkStart w:id="30" w:name="_Toc197611944"/>
      <w:r>
        <w:t xml:space="preserve">Abbildung </w:t>
      </w:r>
      <w:fldSimple w:instr=" SEQ Abbildung \* ARABIC ">
        <w:r w:rsidR="00A065F5">
          <w:rPr>
            <w:noProof/>
          </w:rPr>
          <w:t>22</w:t>
        </w:r>
      </w:fldSimple>
      <w:r>
        <w:t>: Trauriger Emoji</w:t>
      </w:r>
      <w:bookmarkEnd w:id="30"/>
    </w:p>
    <w:p w14:paraId="328889B1" w14:textId="5BA479D1" w:rsidR="00461224" w:rsidRDefault="00BF29E2">
      <w:r>
        <w:t>Der Feuchtigkeitswert beträgt 0-</w:t>
      </w:r>
      <w:r w:rsidR="00AB0CB0">
        <w:t>3</w:t>
      </w:r>
      <w:r>
        <w:t xml:space="preserve">00. Sie sollte unbedingt </w:t>
      </w:r>
      <w:r w:rsidR="00461224">
        <w:t>begossen werden.</w:t>
      </w:r>
    </w:p>
    <w:p w14:paraId="2713BC14" w14:textId="661058B1" w:rsidR="00044C00" w:rsidRDefault="00461224">
      <w:r>
        <w:br w:type="page"/>
      </w:r>
    </w:p>
    <w:p w14:paraId="0425641A" w14:textId="43809225" w:rsidR="00060FBE" w:rsidRDefault="00603039" w:rsidP="00AD0896">
      <w:pPr>
        <w:pStyle w:val="berschrift2"/>
      </w:pPr>
      <w:bookmarkStart w:id="31" w:name="_Toc197001891"/>
      <w:r>
        <w:lastRenderedPageBreak/>
        <w:t>Planen</w:t>
      </w:r>
      <w:bookmarkEnd w:id="31"/>
    </w:p>
    <w:p w14:paraId="34B0AD0C" w14:textId="77777777" w:rsidR="00AD0896" w:rsidRDefault="00AD0896" w:rsidP="00AD0896">
      <w:pPr>
        <w:pStyle w:val="berschrift3"/>
      </w:pPr>
      <w:bookmarkStart w:id="32" w:name="_Toc197001892"/>
      <w:r>
        <w:t>Verkabelung der Basis Variante</w:t>
      </w:r>
      <w:bookmarkEnd w:id="32"/>
    </w:p>
    <w:p w14:paraId="78EB7E85" w14:textId="77777777" w:rsidR="00AD0896" w:rsidRDefault="00AD0896" w:rsidP="00E33EEB">
      <w:pPr>
        <w:jc w:val="center"/>
      </w:pPr>
      <w:r>
        <w:rPr>
          <w:noProof/>
        </w:rPr>
        <mc:AlternateContent>
          <mc:Choice Requires="wps">
            <w:drawing>
              <wp:anchor distT="0" distB="0" distL="114300" distR="114300" simplePos="0" relativeHeight="251760640" behindDoc="0" locked="0" layoutInCell="1" allowOverlap="1" wp14:anchorId="134663C7" wp14:editId="0E6E8B29">
                <wp:simplePos x="0" y="0"/>
                <wp:positionH relativeFrom="column">
                  <wp:posOffset>2534073</wp:posOffset>
                </wp:positionH>
                <wp:positionV relativeFrom="paragraph">
                  <wp:posOffset>1333712</wp:posOffset>
                </wp:positionV>
                <wp:extent cx="186267" cy="347133"/>
                <wp:effectExtent l="0" t="0" r="61595" b="53340"/>
                <wp:wrapNone/>
                <wp:docPr id="730010695" name="Gerade Verbindung mit Pfeil 9"/>
                <wp:cNvGraphicFramePr/>
                <a:graphic xmlns:a="http://schemas.openxmlformats.org/drawingml/2006/main">
                  <a:graphicData uri="http://schemas.microsoft.com/office/word/2010/wordprocessingShape">
                    <wps:wsp>
                      <wps:cNvCnPr/>
                      <wps:spPr>
                        <a:xfrm>
                          <a:off x="0" y="0"/>
                          <a:ext cx="186267" cy="34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E5E624" id="_x0000_t32" coordsize="21600,21600" o:spt="32" o:oned="t" path="m,l21600,21600e" filled="f">
                <v:path arrowok="t" fillok="f" o:connecttype="none"/>
                <o:lock v:ext="edit" shapetype="t"/>
              </v:shapetype>
              <v:shape id="Gerade Verbindung mit Pfeil 9" o:spid="_x0000_s1026" type="#_x0000_t32" style="position:absolute;margin-left:199.55pt;margin-top:105pt;width:14.65pt;height:27.3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" strokecolor="#002060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1DD4A68" wp14:editId="617C5F8E">
                <wp:simplePos x="0" y="0"/>
                <wp:positionH relativeFrom="column">
                  <wp:posOffset>950807</wp:posOffset>
                </wp:positionH>
                <wp:positionV relativeFrom="paragraph">
                  <wp:posOffset>774912</wp:posOffset>
                </wp:positionV>
                <wp:extent cx="160866" cy="364066"/>
                <wp:effectExtent l="38100" t="38100" r="29845" b="17145"/>
                <wp:wrapNone/>
                <wp:docPr id="2141078217" name="Gerade Verbindung mit Pfeil 8"/>
                <wp:cNvGraphicFramePr/>
                <a:graphic xmlns:a="http://schemas.openxmlformats.org/drawingml/2006/main">
                  <a:graphicData uri="http://schemas.microsoft.com/office/word/2010/wordprocessingShape">
                    <wps:wsp>
                      <wps:cNvCnPr/>
                      <wps:spPr>
                        <a:xfrm flipH="1" flipV="1">
                          <a:off x="0" y="0"/>
                          <a:ext cx="160866" cy="364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AA221" id="Gerade Verbindung mit Pfeil 8" o:spid="_x0000_s1026" type="#_x0000_t32" style="position:absolute;margin-left:74.85pt;margin-top:61pt;width:12.65pt;height:28.6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" strokecolor="#002060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7B6ABA60" wp14:editId="487CF560">
                <wp:simplePos x="0" y="0"/>
                <wp:positionH relativeFrom="column">
                  <wp:posOffset>2185882</wp:posOffset>
                </wp:positionH>
                <wp:positionV relativeFrom="paragraph">
                  <wp:posOffset>1104689</wp:posOffset>
                </wp:positionV>
                <wp:extent cx="280555" cy="322118"/>
                <wp:effectExtent l="0" t="0" r="24765" b="20955"/>
                <wp:wrapNone/>
                <wp:docPr id="1357403835"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2BEC5BF2" w14:textId="77777777" w:rsidR="00AD0896" w:rsidRPr="00B514F7" w:rsidRDefault="00AD0896" w:rsidP="00AD0896">
                            <w:pPr>
                              <w:rPr>
                                <w:b/>
                                <w:bCs/>
                                <w:sz w:val="32"/>
                                <w:szCs w:val="32"/>
                              </w:rPr>
                            </w:pPr>
                            <w:r>
                              <w:rPr>
                                <w:b/>
                                <w:bCs/>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ABA60" id="Textfeld 5" o:spid="_x0000_s1030" type="#_x0000_t202" style="position:absolute;left:0;text-align:left;margin-left:172.1pt;margin-top:87pt;width:22.1pt;height:25.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8soPA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" fillcolor="white [3201]" strokeweight=".5pt">
                <v:textbox>
                  <w:txbxContent>
                    <w:p w14:paraId="2BEC5BF2" w14:textId="77777777" w:rsidR="00AD0896" w:rsidRPr="00B514F7" w:rsidRDefault="00AD0896" w:rsidP="00AD0896">
                      <w:pPr>
                        <w:rPr>
                          <w:b/>
                          <w:bCs/>
                          <w:sz w:val="32"/>
                          <w:szCs w:val="32"/>
                        </w:rPr>
                      </w:pPr>
                      <w:r>
                        <w:rPr>
                          <w:b/>
                          <w:bCs/>
                          <w:sz w:val="32"/>
                          <w:szCs w:val="32"/>
                        </w:rPr>
                        <w:t>2</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7CDE517E" wp14:editId="77E94502">
                <wp:simplePos x="0" y="0"/>
                <wp:positionH relativeFrom="column">
                  <wp:posOffset>975360</wp:posOffset>
                </wp:positionH>
                <wp:positionV relativeFrom="paragraph">
                  <wp:posOffset>1198457</wp:posOffset>
                </wp:positionV>
                <wp:extent cx="280555" cy="322118"/>
                <wp:effectExtent l="0" t="0" r="24765" b="20955"/>
                <wp:wrapNone/>
                <wp:docPr id="210291690"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25901E98" w14:textId="77777777" w:rsidR="00AD0896" w:rsidRPr="00B514F7" w:rsidRDefault="00AD0896" w:rsidP="00AD0896">
                            <w:pPr>
                              <w:rPr>
                                <w:b/>
                                <w:bCs/>
                                <w:sz w:val="32"/>
                                <w:szCs w:val="32"/>
                              </w:rPr>
                            </w:pPr>
                            <w:r w:rsidRPr="00B514F7">
                              <w:rPr>
                                <w:b/>
                                <w:bCs/>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E517E" id="_x0000_s1031" type="#_x0000_t202" style="position:absolute;left:0;text-align:left;margin-left:76.8pt;margin-top:94.35pt;width:22.1pt;height:25.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T9PA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" fillcolor="white [3201]" strokeweight=".5pt">
                <v:textbox>
                  <w:txbxContent>
                    <w:p w14:paraId="25901E98" w14:textId="77777777" w:rsidR="00AD0896" w:rsidRPr="00B514F7" w:rsidRDefault="00AD0896" w:rsidP="00AD0896">
                      <w:pPr>
                        <w:rPr>
                          <w:b/>
                          <w:bCs/>
                          <w:sz w:val="32"/>
                          <w:szCs w:val="32"/>
                        </w:rPr>
                      </w:pPr>
                      <w:r w:rsidRPr="00B514F7">
                        <w:rPr>
                          <w:b/>
                          <w:bCs/>
                          <w:sz w:val="32"/>
                          <w:szCs w:val="32"/>
                        </w:rPr>
                        <w:t>1</w:t>
                      </w:r>
                    </w:p>
                  </w:txbxContent>
                </v:textbox>
              </v:shape>
            </w:pict>
          </mc:Fallback>
        </mc:AlternateContent>
      </w:r>
      <w:r w:rsidRPr="004D1244">
        <w:rPr>
          <w:noProof/>
        </w:rPr>
        <w:drawing>
          <wp:inline distT="0" distB="0" distL="0" distR="0" wp14:anchorId="4B094FD8" wp14:editId="0EA184A7">
            <wp:extent cx="4118610" cy="3806464"/>
            <wp:effectExtent l="57150" t="57150" r="110490" b="118110"/>
            <wp:docPr id="1901997090" name="Grafik 1" descr="Ein Bild, das Screenshot, Tex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97090" name="Grafik 1" descr="Ein Bild, das Screenshot, Text, Diagramm, Design enthält.&#10;&#10;KI-generierte Inhalte können fehlerhaft sein."/>
                    <pic:cNvPicPr/>
                  </pic:nvPicPr>
                  <pic:blipFill>
                    <a:blip r:embed="rId38"/>
                    <a:stretch>
                      <a:fillRect/>
                    </a:stretch>
                  </pic:blipFill>
                  <pic:spPr>
                    <a:xfrm>
                      <a:off x="0" y="0"/>
                      <a:ext cx="4150339" cy="3835788"/>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D7D635" w14:textId="25748BAA" w:rsidR="00E33EEB" w:rsidRPr="00792D6E" w:rsidRDefault="00E33EEB" w:rsidP="00E33EEB">
      <w:pPr>
        <w:pStyle w:val="Beschriftung"/>
        <w:jc w:val="center"/>
      </w:pPr>
      <w:bookmarkStart w:id="33" w:name="_Toc197611945"/>
      <w:r>
        <w:t xml:space="preserve">Abbildung </w:t>
      </w:r>
      <w:fldSimple w:instr=" SEQ Abbildung \* ARABIC ">
        <w:r w:rsidR="00A065F5">
          <w:rPr>
            <w:noProof/>
          </w:rPr>
          <w:t>23</w:t>
        </w:r>
      </w:fldSimple>
      <w:r>
        <w:t>: Verkabelungsdiagramm Basis Variante</w:t>
      </w:r>
      <w:bookmarkEnd w:id="33"/>
    </w:p>
    <w:p w14:paraId="7D61BA5C" w14:textId="77777777" w:rsidR="00AD0896" w:rsidRDefault="00AD0896" w:rsidP="00AD0896">
      <w:pPr>
        <w:pStyle w:val="Titel3Aufgabe"/>
        <w:numPr>
          <w:ilvl w:val="0"/>
          <w:numId w:val="0"/>
        </w:numPr>
        <w:ind w:left="426"/>
        <w:jc w:val="center"/>
        <w:rPr>
          <w:rFonts w:ascii="Times New Roman" w:hAnsi="Times New Roman" w:cs="Times New Roman"/>
        </w:rPr>
      </w:pPr>
    </w:p>
    <w:p w14:paraId="293759FA" w14:textId="77777777" w:rsidR="00AD0896" w:rsidRDefault="00AD0896" w:rsidP="00AD0896">
      <w:pPr>
        <w:pStyle w:val="berschrift3"/>
      </w:pPr>
      <w:bookmarkStart w:id="34" w:name="_Toc197001893"/>
      <w:r>
        <w:t>Verkabelung der erweiterten Variante</w:t>
      </w:r>
      <w:bookmarkEnd w:id="34"/>
    </w:p>
    <w:p w14:paraId="4B839DB7" w14:textId="77777777" w:rsidR="00AD0896" w:rsidRDefault="00AD0896" w:rsidP="004227E4">
      <w:pPr>
        <w:jc w:val="center"/>
      </w:pPr>
      <w:r>
        <w:rPr>
          <w:noProof/>
        </w:rPr>
        <mc:AlternateContent>
          <mc:Choice Requires="wps">
            <w:drawing>
              <wp:anchor distT="0" distB="0" distL="114300" distR="114300" simplePos="0" relativeHeight="251761664" behindDoc="0" locked="0" layoutInCell="1" allowOverlap="1" wp14:anchorId="69671F2A" wp14:editId="34238505">
                <wp:simplePos x="0" y="0"/>
                <wp:positionH relativeFrom="column">
                  <wp:posOffset>2788073</wp:posOffset>
                </wp:positionH>
                <wp:positionV relativeFrom="paragraph">
                  <wp:posOffset>1723812</wp:posOffset>
                </wp:positionV>
                <wp:extent cx="215900" cy="215689"/>
                <wp:effectExtent l="38100" t="38100" r="31750" b="32385"/>
                <wp:wrapNone/>
                <wp:docPr id="445922525" name="Gerade Verbindung mit Pfeil 10"/>
                <wp:cNvGraphicFramePr/>
                <a:graphic xmlns:a="http://schemas.openxmlformats.org/drawingml/2006/main">
                  <a:graphicData uri="http://schemas.microsoft.com/office/word/2010/wordprocessingShape">
                    <wps:wsp>
                      <wps:cNvCnPr/>
                      <wps:spPr>
                        <a:xfrm flipH="1" flipV="1">
                          <a:off x="0" y="0"/>
                          <a:ext cx="215900" cy="215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218E4" id="Gerade Verbindung mit Pfeil 10" o:spid="_x0000_s1026" type="#_x0000_t32" style="position:absolute;margin-left:219.55pt;margin-top:135.75pt;width:17pt;height:17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" strokecolor="#002060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51B2E6D5" wp14:editId="574E674C">
                <wp:simplePos x="0" y="0"/>
                <wp:positionH relativeFrom="column">
                  <wp:posOffset>2889674</wp:posOffset>
                </wp:positionH>
                <wp:positionV relativeFrom="paragraph">
                  <wp:posOffset>2011045</wp:posOffset>
                </wp:positionV>
                <wp:extent cx="280555" cy="322118"/>
                <wp:effectExtent l="0" t="0" r="24765" b="20955"/>
                <wp:wrapNone/>
                <wp:docPr id="1573499147"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24F2723B" w14:textId="77777777" w:rsidR="00AD0896" w:rsidRPr="00B514F7" w:rsidRDefault="00AD0896" w:rsidP="00AD0896">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2E6D5" id="_x0000_s1032" type="#_x0000_t202" style="position:absolute;left:0;text-align:left;margin-left:227.55pt;margin-top:158.35pt;width:22.1pt;height:25.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VZOw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" fillcolor="white [3201]" strokeweight=".5pt">
                <v:textbox>
                  <w:txbxContent>
                    <w:p w14:paraId="24F2723B" w14:textId="77777777" w:rsidR="00AD0896" w:rsidRPr="00B514F7" w:rsidRDefault="00AD0896" w:rsidP="00AD0896">
                      <w:pPr>
                        <w:rPr>
                          <w:b/>
                          <w:bCs/>
                          <w:sz w:val="32"/>
                          <w:szCs w:val="32"/>
                        </w:rPr>
                      </w:pPr>
                      <w:r>
                        <w:rPr>
                          <w:b/>
                          <w:bCs/>
                          <w:sz w:val="32"/>
                          <w:szCs w:val="32"/>
                        </w:rPr>
                        <w:t>4</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75DDBA5A" wp14:editId="5643168A">
                <wp:simplePos x="0" y="0"/>
                <wp:positionH relativeFrom="column">
                  <wp:posOffset>1662007</wp:posOffset>
                </wp:positionH>
                <wp:positionV relativeFrom="paragraph">
                  <wp:posOffset>995680</wp:posOffset>
                </wp:positionV>
                <wp:extent cx="728133" cy="76200"/>
                <wp:effectExtent l="0" t="0" r="72390" b="95250"/>
                <wp:wrapNone/>
                <wp:docPr id="1872875670" name="Gerade Verbindung mit Pfeil 7"/>
                <wp:cNvGraphicFramePr/>
                <a:graphic xmlns:a="http://schemas.openxmlformats.org/drawingml/2006/main">
                  <a:graphicData uri="http://schemas.microsoft.com/office/word/2010/wordprocessingShape">
                    <wps:wsp>
                      <wps:cNvCnPr/>
                      <wps:spPr>
                        <a:xfrm>
                          <a:off x="0" y="0"/>
                          <a:ext cx="728133"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B1A05" id="Gerade Verbindung mit Pfeil 7" o:spid="_x0000_s1026" type="#_x0000_t32" style="position:absolute;margin-left:130.85pt;margin-top:78.4pt;width:57.35pt;height:6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" strokecolor="#002060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66C4921C" wp14:editId="1E261E2E">
                <wp:simplePos x="0" y="0"/>
                <wp:positionH relativeFrom="column">
                  <wp:posOffset>1283335</wp:posOffset>
                </wp:positionH>
                <wp:positionV relativeFrom="paragraph">
                  <wp:posOffset>852805</wp:posOffset>
                </wp:positionV>
                <wp:extent cx="280555" cy="322118"/>
                <wp:effectExtent l="0" t="0" r="24765" b="20955"/>
                <wp:wrapNone/>
                <wp:docPr id="1131122157"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04150014" w14:textId="77777777" w:rsidR="00AD0896" w:rsidRPr="00B514F7" w:rsidRDefault="00AD0896" w:rsidP="00AD0896">
                            <w:pPr>
                              <w:rPr>
                                <w:b/>
                                <w:bCs/>
                                <w:sz w:val="32"/>
                                <w:szCs w:val="32"/>
                              </w:rPr>
                            </w:pP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4921C" id="_x0000_s1033" type="#_x0000_t202" style="position:absolute;left:0;text-align:left;margin-left:101.05pt;margin-top:67.15pt;width:22.1pt;height:25.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qMPAIAAIIEAAAOAAAAZHJzL2Uyb0RvYy54bWysVE1v2zAMvQ/YfxB0X/zRpM2M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" fillcolor="white [3201]" strokeweight=".5pt">
                <v:textbox>
                  <w:txbxContent>
                    <w:p w14:paraId="04150014" w14:textId="77777777" w:rsidR="00AD0896" w:rsidRPr="00B514F7" w:rsidRDefault="00AD0896" w:rsidP="00AD0896">
                      <w:pPr>
                        <w:rPr>
                          <w:b/>
                          <w:bCs/>
                          <w:sz w:val="32"/>
                          <w:szCs w:val="32"/>
                        </w:rPr>
                      </w:pPr>
                      <w:r>
                        <w:rPr>
                          <w:b/>
                          <w:bCs/>
                          <w:sz w:val="32"/>
                          <w:szCs w:val="32"/>
                        </w:rPr>
                        <w:t>3</w:t>
                      </w:r>
                    </w:p>
                  </w:txbxContent>
                </v:textbox>
              </v:shape>
            </w:pict>
          </mc:Fallback>
        </mc:AlternateContent>
      </w:r>
      <w:r w:rsidRPr="004D1244">
        <w:rPr>
          <w:noProof/>
        </w:rPr>
        <w:drawing>
          <wp:inline distT="0" distB="0" distL="0" distR="0" wp14:anchorId="376094AA" wp14:editId="0F342251">
            <wp:extent cx="4057650" cy="3403206"/>
            <wp:effectExtent l="57150" t="57150" r="114300" b="121285"/>
            <wp:docPr id="984315672" name="Grafik 1" descr="Ein Bild, das Diagramm,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15672" name="Grafik 1" descr="Ein Bild, das Diagramm, Screenshot, Design enthält.&#10;&#10;KI-generierte Inhalte können fehlerhaft sein."/>
                    <pic:cNvPicPr/>
                  </pic:nvPicPr>
                  <pic:blipFill>
                    <a:blip r:embed="rId39"/>
                    <a:stretch>
                      <a:fillRect/>
                    </a:stretch>
                  </pic:blipFill>
                  <pic:spPr>
                    <a:xfrm>
                      <a:off x="0" y="0"/>
                      <a:ext cx="4071006" cy="3414408"/>
                    </a:xfrm>
                    <a:prstGeom prst="rect">
                      <a:avLst/>
                    </a:prstGeom>
                    <a:ln w="19050"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46DBA7CE" w14:textId="7E9754B2" w:rsidR="00285CA9" w:rsidRDefault="00E33EEB" w:rsidP="00E33EEB">
      <w:pPr>
        <w:pStyle w:val="Beschriftung"/>
        <w:jc w:val="center"/>
      </w:pPr>
      <w:bookmarkStart w:id="35" w:name="_Toc197611946"/>
      <w:r>
        <w:t xml:space="preserve">Abbildung </w:t>
      </w:r>
      <w:fldSimple w:instr=" SEQ Abbildung \* ARABIC ">
        <w:r w:rsidR="00A065F5">
          <w:rPr>
            <w:noProof/>
          </w:rPr>
          <w:t>24</w:t>
        </w:r>
      </w:fldSimple>
      <w:r>
        <w:t xml:space="preserve">: </w:t>
      </w:r>
      <w:proofErr w:type="spellStart"/>
      <w:r>
        <w:t>Verkabelundsdiagramm</w:t>
      </w:r>
      <w:proofErr w:type="spellEnd"/>
      <w:r>
        <w:t xml:space="preserve"> Erweiterte Variante</w:t>
      </w:r>
      <w:bookmarkEnd w:id="35"/>
    </w:p>
    <w:p w14:paraId="73EB4EA1" w14:textId="43DB981D" w:rsidR="00A96BE5" w:rsidRPr="00A96BE5" w:rsidRDefault="00A96BE5" w:rsidP="00C31DEA">
      <w:pPr>
        <w:pStyle w:val="berschrift3"/>
      </w:pPr>
      <w:bookmarkStart w:id="36" w:name="_Toc197001894"/>
      <w:r>
        <w:lastRenderedPageBreak/>
        <w:t>Verbesserung Verkabelung der Basis Variante</w:t>
      </w:r>
      <w:bookmarkEnd w:id="36"/>
    </w:p>
    <w:p w14:paraId="6E38F6F1" w14:textId="77777777" w:rsidR="00C31DEA" w:rsidRDefault="0055547E" w:rsidP="004C1614">
      <w:pPr>
        <w:ind w:left="720"/>
        <w:jc w:val="center"/>
      </w:pPr>
      <w:r w:rsidRPr="0055547E">
        <w:rPr>
          <w:noProof/>
        </w:rPr>
        <w:drawing>
          <wp:inline distT="0" distB="0" distL="0" distR="0" wp14:anchorId="2D1199E1" wp14:editId="1B43040C">
            <wp:extent cx="3362960" cy="3690414"/>
            <wp:effectExtent l="57150" t="57150" r="123190" b="120015"/>
            <wp:docPr id="4413775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65318" cy="369300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37A28" w14:textId="34BECF6E" w:rsidR="004C1614" w:rsidRDefault="004C1614" w:rsidP="004C1614">
      <w:pPr>
        <w:pStyle w:val="Beschriftung"/>
        <w:jc w:val="center"/>
      </w:pPr>
      <w:bookmarkStart w:id="37" w:name="_Toc197611947"/>
      <w:r>
        <w:t xml:space="preserve">Abbildung </w:t>
      </w:r>
      <w:fldSimple w:instr=" SEQ Abbildung \* ARABIC ">
        <w:r w:rsidR="00A065F5">
          <w:rPr>
            <w:noProof/>
          </w:rPr>
          <w:t>25</w:t>
        </w:r>
      </w:fldSimple>
      <w:r>
        <w:t>: Verbesserung BV</w:t>
      </w:r>
      <w:bookmarkEnd w:id="37"/>
    </w:p>
    <w:p w14:paraId="686FCF3D" w14:textId="54830B39" w:rsidR="00C31DEA" w:rsidRDefault="00C31DEA" w:rsidP="00C31DEA">
      <w:pPr>
        <w:pStyle w:val="berschrift3"/>
      </w:pPr>
      <w:bookmarkStart w:id="38" w:name="_Toc197001895"/>
      <w:r>
        <w:t>Verbesserung Verkabelung der erweiterten Variante</w:t>
      </w:r>
      <w:bookmarkEnd w:id="38"/>
    </w:p>
    <w:p w14:paraId="71D66885" w14:textId="60D1DDDB" w:rsidR="0055547E" w:rsidRDefault="008D4035" w:rsidP="004C1614">
      <w:pPr>
        <w:ind w:left="720"/>
        <w:jc w:val="center"/>
      </w:pPr>
      <w:r w:rsidRPr="008D4035">
        <w:rPr>
          <w:noProof/>
        </w:rPr>
        <w:drawing>
          <wp:inline distT="0" distB="0" distL="0" distR="0" wp14:anchorId="63586763" wp14:editId="40D4C757">
            <wp:extent cx="3458210" cy="3295206"/>
            <wp:effectExtent l="57150" t="57150" r="123190" b="114935"/>
            <wp:docPr id="9796830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7835" cy="330437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33D59" w14:textId="5907E7EB" w:rsidR="008D4035" w:rsidRPr="008D4035" w:rsidRDefault="004C1614" w:rsidP="00E713C4">
      <w:pPr>
        <w:pStyle w:val="Beschriftung"/>
        <w:jc w:val="center"/>
      </w:pPr>
      <w:bookmarkStart w:id="39" w:name="_Toc197611948"/>
      <w:r>
        <w:t xml:space="preserve">Abbildung </w:t>
      </w:r>
      <w:fldSimple w:instr=" SEQ Abbildung \* ARABIC ">
        <w:r w:rsidR="00A065F5">
          <w:rPr>
            <w:noProof/>
          </w:rPr>
          <w:t>26</w:t>
        </w:r>
      </w:fldSimple>
      <w:r>
        <w:t>: Verbesserung EV</w:t>
      </w:r>
      <w:bookmarkEnd w:id="39"/>
    </w:p>
    <w:p w14:paraId="4E04670A" w14:textId="5BD174A7" w:rsidR="008E6BF7" w:rsidRDefault="003E358C" w:rsidP="00AD0896">
      <w:r>
        <w:t>Aufgrund einer effizienteren Stromversorgung mit nur einem Netzteil, habe ich meine Verkabelung angepasst.</w:t>
      </w:r>
    </w:p>
    <w:p w14:paraId="1EA93135" w14:textId="7A7534C1" w:rsidR="00125959" w:rsidRDefault="008E6BF7" w:rsidP="00AD0896">
      <w:r>
        <w:br w:type="page"/>
      </w:r>
    </w:p>
    <w:p w14:paraId="3EF12C40" w14:textId="41347182" w:rsidR="00630005" w:rsidRDefault="00431872" w:rsidP="00E853C7">
      <w:pPr>
        <w:pStyle w:val="berschrift3"/>
      </w:pPr>
      <w:bookmarkStart w:id="40" w:name="_Toc197001896"/>
      <w:r>
        <w:lastRenderedPageBreak/>
        <w:t>Konzept der Box</w:t>
      </w:r>
      <w:bookmarkEnd w:id="40"/>
    </w:p>
    <w:p w14:paraId="04C44208" w14:textId="77777777" w:rsidR="007776DC" w:rsidRPr="007776DC" w:rsidRDefault="007776DC" w:rsidP="007776DC"/>
    <w:p w14:paraId="5E3D7078" w14:textId="77777777" w:rsidR="000C26DE" w:rsidRDefault="00431872" w:rsidP="007776DC">
      <w:pPr>
        <w:jc w:val="center"/>
      </w:pPr>
      <w:r>
        <w:rPr>
          <w:noProof/>
        </w:rPr>
        <w:drawing>
          <wp:inline distT="0" distB="0" distL="0" distR="0" wp14:anchorId="59BDCD53" wp14:editId="25880706">
            <wp:extent cx="4767881" cy="2880000"/>
            <wp:effectExtent l="0" t="0" r="0" b="0"/>
            <wp:docPr id="1953822284"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7881" cy="2880000"/>
                    </a:xfrm>
                    <a:prstGeom prst="rect">
                      <a:avLst/>
                    </a:prstGeom>
                    <a:noFill/>
                    <a:ln>
                      <a:noFill/>
                    </a:ln>
                  </pic:spPr>
                </pic:pic>
              </a:graphicData>
            </a:graphic>
          </wp:inline>
        </w:drawing>
      </w:r>
    </w:p>
    <w:p w14:paraId="08589EB0" w14:textId="037D5B13" w:rsidR="000C26DE" w:rsidRDefault="000C26DE" w:rsidP="000C26DE">
      <w:pPr>
        <w:pStyle w:val="Beschriftung"/>
        <w:jc w:val="center"/>
      </w:pPr>
      <w:bookmarkStart w:id="41" w:name="_Toc197611949"/>
      <w:r>
        <w:t xml:space="preserve">Abbildung </w:t>
      </w:r>
      <w:fldSimple w:instr=" SEQ Abbildung \* ARABIC ">
        <w:r w:rsidR="00A065F5">
          <w:rPr>
            <w:noProof/>
          </w:rPr>
          <w:t>27</w:t>
        </w:r>
      </w:fldSimple>
      <w:r>
        <w:t>: Volumen der Box</w:t>
      </w:r>
      <w:bookmarkEnd w:id="41"/>
    </w:p>
    <w:p w14:paraId="21F5E233" w14:textId="77777777" w:rsidR="000C26DE" w:rsidRDefault="000C26DE" w:rsidP="000C26DE"/>
    <w:p w14:paraId="477D559F" w14:textId="77777777" w:rsidR="000C26DE" w:rsidRPr="000C26DE" w:rsidRDefault="000C26DE" w:rsidP="000C26DE"/>
    <w:p w14:paraId="741516E6" w14:textId="44B2544B" w:rsidR="000C26DE" w:rsidRDefault="000C26DE" w:rsidP="000C26DE">
      <w:pPr>
        <w:pStyle w:val="Beschriftung"/>
        <w:jc w:val="center"/>
      </w:pPr>
      <w:r>
        <w:rPr>
          <w:noProof/>
        </w:rPr>
        <w:drawing>
          <wp:inline distT="0" distB="0" distL="0" distR="0" wp14:anchorId="6C60BC52" wp14:editId="562584FB">
            <wp:extent cx="4573516" cy="2880000"/>
            <wp:effectExtent l="0" t="0" r="0" b="0"/>
            <wp:docPr id="2049881345"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345" name="Grafik 2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72593"/>
                    <a:stretch/>
                  </pic:blipFill>
                  <pic:spPr bwMode="auto">
                    <a:xfrm>
                      <a:off x="0" y="0"/>
                      <a:ext cx="4573516"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25F21F" w14:textId="2EA4210D" w:rsidR="000C26DE" w:rsidRPr="000C26DE" w:rsidRDefault="000C26DE" w:rsidP="000C26DE">
      <w:pPr>
        <w:pStyle w:val="Beschriftung"/>
        <w:jc w:val="center"/>
      </w:pPr>
      <w:bookmarkStart w:id="42" w:name="_Toc197611950"/>
      <w:r>
        <w:t xml:space="preserve">Abbildung </w:t>
      </w:r>
      <w:fldSimple w:instr=" SEQ Abbildung \* ARABIC ">
        <w:r w:rsidR="00A065F5">
          <w:rPr>
            <w:noProof/>
          </w:rPr>
          <w:t>28</w:t>
        </w:r>
      </w:fldSimple>
      <w:r>
        <w:t>: Rechte Seite</w:t>
      </w:r>
      <w:bookmarkEnd w:id="42"/>
    </w:p>
    <w:p w14:paraId="2114F36E" w14:textId="2B41B60C" w:rsidR="000C26DE" w:rsidRDefault="00DE11AD" w:rsidP="000C26DE">
      <w:pPr>
        <w:jc w:val="center"/>
      </w:pPr>
      <w:r>
        <w:rPr>
          <w:noProof/>
        </w:rPr>
        <w:lastRenderedPageBreak/>
        <w:drawing>
          <wp:inline distT="0" distB="0" distL="0" distR="0" wp14:anchorId="7901BD03" wp14:editId="52BD237C">
            <wp:extent cx="5545265" cy="2880000"/>
            <wp:effectExtent l="0" t="0" r="0" b="0"/>
            <wp:docPr id="1062973582" name="Grafik 24" descr="Ein Bild, das Screenshot, Farbigkei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3582" name="Grafik 24" descr="Ein Bild, das Screenshot, Farbigkeit, Diagramm enthält.&#10;&#10;KI-generierte Inhalte können fehlerhaft sein."/>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66770"/>
                    <a:stretch/>
                  </pic:blipFill>
                  <pic:spPr bwMode="auto">
                    <a:xfrm>
                      <a:off x="0" y="0"/>
                      <a:ext cx="5545265"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9435E13" w14:textId="0CA1BC65" w:rsidR="000C26DE" w:rsidRDefault="000C26DE" w:rsidP="000C26DE">
      <w:pPr>
        <w:pStyle w:val="Beschriftung"/>
        <w:jc w:val="center"/>
      </w:pPr>
      <w:bookmarkStart w:id="43" w:name="_Toc197611951"/>
      <w:r>
        <w:t xml:space="preserve">Abbildung </w:t>
      </w:r>
      <w:fldSimple w:instr=" SEQ Abbildung \* ARABIC ">
        <w:r w:rsidR="00A065F5">
          <w:rPr>
            <w:noProof/>
          </w:rPr>
          <w:t>29</w:t>
        </w:r>
      </w:fldSimple>
      <w:r>
        <w:t>: Rückseite der Box</w:t>
      </w:r>
      <w:bookmarkEnd w:id="43"/>
    </w:p>
    <w:p w14:paraId="25AAF016" w14:textId="77777777" w:rsidR="000C26DE" w:rsidRDefault="000C26DE" w:rsidP="000C26DE"/>
    <w:p w14:paraId="2AAF8C68" w14:textId="77777777" w:rsidR="000C26DE" w:rsidRPr="000C26DE" w:rsidRDefault="000C26DE" w:rsidP="000C26DE"/>
    <w:p w14:paraId="4FD8FE46" w14:textId="2E4A8250" w:rsidR="00630005" w:rsidRDefault="007776DC" w:rsidP="007776DC">
      <w:pPr>
        <w:jc w:val="center"/>
      </w:pPr>
      <w:r>
        <w:rPr>
          <w:noProof/>
        </w:rPr>
        <w:drawing>
          <wp:inline distT="0" distB="0" distL="0" distR="0" wp14:anchorId="40553463" wp14:editId="3EA28A41">
            <wp:extent cx="5583948" cy="2879725"/>
            <wp:effectExtent l="0" t="0" r="0" b="0"/>
            <wp:docPr id="173280748" name="Grafik 24" descr="Ein Bild, das Screenshot, Farbigkei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748" name="Grafik 24" descr="Ein Bild, das Screenshot, Farbigkeit, Diagramm enthält.&#10;&#10;KI-generierte Inhalte können fehlerhaft sein."/>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6789" t="-62" r="29746" b="62"/>
                    <a:stretch/>
                  </pic:blipFill>
                  <pic:spPr bwMode="auto">
                    <a:xfrm>
                      <a:off x="0" y="0"/>
                      <a:ext cx="5584481"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EED7BF3" w14:textId="68F9CCFB" w:rsidR="000C26DE" w:rsidRDefault="000C26DE" w:rsidP="000C26DE">
      <w:pPr>
        <w:pStyle w:val="Beschriftung"/>
        <w:jc w:val="center"/>
      </w:pPr>
      <w:bookmarkStart w:id="44" w:name="_Toc197611952"/>
      <w:r>
        <w:t xml:space="preserve">Abbildung </w:t>
      </w:r>
      <w:fldSimple w:instr=" SEQ Abbildung \* ARABIC ">
        <w:r w:rsidR="00A065F5">
          <w:rPr>
            <w:noProof/>
          </w:rPr>
          <w:t>30</w:t>
        </w:r>
      </w:fldSimple>
      <w:r>
        <w:t>: Vorderseite der Box</w:t>
      </w:r>
      <w:bookmarkEnd w:id="44"/>
    </w:p>
    <w:p w14:paraId="1D909CB8" w14:textId="1E62FCD9" w:rsidR="000C26DE" w:rsidRPr="000C26DE" w:rsidRDefault="000C26DE" w:rsidP="000C26DE">
      <w:pPr>
        <w:rPr>
          <w:i/>
          <w:iCs/>
          <w:color w:val="CCCC00" w:themeColor="text2"/>
          <w:sz w:val="18"/>
          <w:szCs w:val="18"/>
        </w:rPr>
      </w:pPr>
      <w:r>
        <w:br w:type="page"/>
      </w:r>
    </w:p>
    <w:p w14:paraId="5656970B" w14:textId="35B6C004" w:rsidR="00E853C7" w:rsidRPr="00E853C7" w:rsidRDefault="00125959" w:rsidP="00E853C7">
      <w:pPr>
        <w:pStyle w:val="berschrift3"/>
      </w:pPr>
      <w:bookmarkStart w:id="45" w:name="_Toc197001897"/>
      <w:r>
        <w:lastRenderedPageBreak/>
        <w:t xml:space="preserve">Setup der </w:t>
      </w:r>
      <w:proofErr w:type="spellStart"/>
      <w:r>
        <w:t>AquaPlant</w:t>
      </w:r>
      <w:bookmarkEnd w:id="45"/>
      <w:proofErr w:type="spellEnd"/>
    </w:p>
    <w:p w14:paraId="1EAF83CA" w14:textId="656E62DC" w:rsidR="00F37EED" w:rsidRDefault="00125959" w:rsidP="00125959">
      <w:pPr>
        <w:jc w:val="center"/>
      </w:pPr>
      <w:r>
        <w:rPr>
          <w:noProof/>
        </w:rPr>
        <w:drawing>
          <wp:inline distT="0" distB="0" distL="0" distR="0" wp14:anchorId="4E5FAA3C" wp14:editId="6C886435">
            <wp:extent cx="4064000" cy="3611378"/>
            <wp:effectExtent l="0" t="0" r="0" b="8255"/>
            <wp:docPr id="914638983" name="Grafik 16" descr="Ein Bild, das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8983" name="Grafik 16" descr="Ein Bild, das Screenshot, Design enthält.&#10;&#10;KI-generierte Inhalte können fehlerhaft sei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82934" cy="3628204"/>
                    </a:xfrm>
                    <a:prstGeom prst="rect">
                      <a:avLst/>
                    </a:prstGeom>
                    <a:noFill/>
                    <a:ln>
                      <a:noFill/>
                    </a:ln>
                  </pic:spPr>
                </pic:pic>
              </a:graphicData>
            </a:graphic>
          </wp:inline>
        </w:drawing>
      </w:r>
    </w:p>
    <w:p w14:paraId="7067AAC2" w14:textId="060CCBA0" w:rsidR="00E33EEB" w:rsidRDefault="00E33EEB" w:rsidP="00E33EEB">
      <w:pPr>
        <w:pStyle w:val="Beschriftung"/>
        <w:jc w:val="center"/>
      </w:pPr>
      <w:bookmarkStart w:id="46" w:name="_Toc197611953"/>
      <w:r>
        <w:t xml:space="preserve">Abbildung </w:t>
      </w:r>
      <w:fldSimple w:instr=" SEQ Abbildung \* ARABIC ">
        <w:r w:rsidR="00A065F5">
          <w:rPr>
            <w:noProof/>
          </w:rPr>
          <w:t>31</w:t>
        </w:r>
      </w:fldSimple>
      <w:r>
        <w:t xml:space="preserve">: Setup </w:t>
      </w:r>
      <w:proofErr w:type="spellStart"/>
      <w:r>
        <w:t>AquaPlant</w:t>
      </w:r>
      <w:bookmarkEnd w:id="46"/>
      <w:proofErr w:type="spellEnd"/>
    </w:p>
    <w:p w14:paraId="67A018D3" w14:textId="29A9D908" w:rsidR="00FB7FFC" w:rsidRDefault="00F37EED" w:rsidP="00F37EED">
      <w:r>
        <w:br w:type="page"/>
      </w:r>
    </w:p>
    <w:p w14:paraId="7FF74DB2" w14:textId="77777777" w:rsidR="00835B86" w:rsidRPr="00843B79" w:rsidRDefault="00835B86" w:rsidP="00835B86">
      <w:pPr>
        <w:pStyle w:val="berschrift3"/>
      </w:pPr>
      <w:proofErr w:type="spellStart"/>
      <w:r>
        <w:lastRenderedPageBreak/>
        <w:t>Simplified</w:t>
      </w:r>
      <w:proofErr w:type="spellEnd"/>
      <w:r>
        <w:t xml:space="preserve"> Flowchart für Code</w:t>
      </w:r>
    </w:p>
    <w:p w14:paraId="18E76416" w14:textId="77777777" w:rsidR="00835B86" w:rsidRDefault="00835B86" w:rsidP="00835B86">
      <w:pPr>
        <w:jc w:val="center"/>
      </w:pPr>
    </w:p>
    <w:p w14:paraId="67CD3F14" w14:textId="1B39F136" w:rsidR="00835B86" w:rsidRDefault="00835B86" w:rsidP="00835B86">
      <w:pPr>
        <w:jc w:val="center"/>
      </w:pPr>
      <w:r>
        <w:rPr>
          <w:noProof/>
        </w:rPr>
        <mc:AlternateContent>
          <mc:Choice Requires="wpc">
            <w:drawing>
              <wp:inline distT="0" distB="0" distL="0" distR="0" wp14:anchorId="7255E293" wp14:editId="74F328DB">
                <wp:extent cx="5941060" cy="6431536"/>
                <wp:effectExtent l="0" t="0" r="2540" b="7620"/>
                <wp:docPr id="786218557"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24375608" name="Grafik 824375608"/>
                          <pic:cNvPicPr>
                            <a:picLocks noChangeAspect="1"/>
                          </pic:cNvPicPr>
                        </pic:nvPicPr>
                        <pic:blipFill>
                          <a:blip r:embed="rId47"/>
                          <a:stretch>
                            <a:fillRect/>
                          </a:stretch>
                        </pic:blipFill>
                        <pic:spPr>
                          <a:xfrm>
                            <a:off x="1629014" y="368834"/>
                            <a:ext cx="4272244" cy="5739973"/>
                          </a:xfrm>
                          <a:prstGeom prst="rect">
                            <a:avLst/>
                          </a:prstGeom>
                        </pic:spPr>
                      </pic:pic>
                      <wps:wsp>
                        <wps:cNvPr id="23897893" name="Rechteck 23897893"/>
                        <wps:cNvSpPr/>
                        <wps:spPr>
                          <a:xfrm>
                            <a:off x="1371026" y="3168962"/>
                            <a:ext cx="3073400" cy="488638"/>
                          </a:xfrm>
                          <a:prstGeom prst="rect">
                            <a:avLst/>
                          </a:prstGeom>
                          <a:solidFill>
                            <a:srgbClr val="FF0000">
                              <a:alpha val="10196"/>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740363" name="Rechteck 253740363"/>
                        <wps:cNvSpPr/>
                        <wps:spPr>
                          <a:xfrm>
                            <a:off x="1386393" y="4198750"/>
                            <a:ext cx="3073400" cy="488315"/>
                          </a:xfrm>
                          <a:prstGeom prst="rect">
                            <a:avLst/>
                          </a:prstGeom>
                          <a:solidFill>
                            <a:srgbClr val="002060">
                              <a:alpha val="10196"/>
                            </a:srgbClr>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3315196" name="Rechteck 1803315196"/>
                        <wps:cNvSpPr/>
                        <wps:spPr>
                          <a:xfrm>
                            <a:off x="1208598" y="2496710"/>
                            <a:ext cx="3427012" cy="2973788"/>
                          </a:xfrm>
                          <a:prstGeom prst="rect">
                            <a:avLst/>
                          </a:prstGeom>
                          <a:solidFill>
                            <a:srgbClr val="00B050">
                              <a:alpha val="5098"/>
                            </a:srgbClr>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7FBFA16" id="Zeichenbereich 19" o:spid="_x0000_s1026" editas="canvas" style="width:467.8pt;height:506.4pt;mso-position-horizontal-relative:char;mso-position-vertical-relative:line" coordsize="59410,64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10;height:64312;visibility:visible;mso-wrap-style:square" filled="t">
                  <v:fill o:detectmouseclick="t"/>
                  <v:path o:connecttype="none"/>
                </v:shape>
                <v:shape id="Grafik 824375608" o:spid="_x0000_s1028" type="#_x0000_t75" style="position:absolute;left:16290;top:3688;width:42722;height:57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">
                  <v:imagedata r:id="rId48" o:title=""/>
                </v:shape>
                <v:rect id="Rechteck 23897893" o:spid="_x0000_s1029" style="position:absolute;left:13710;top:31689;width:30734;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" fillcolor="red" strokecolor="red" strokeweight="1pt">
                  <v:fill opacity="6682f"/>
                </v:rect>
                <v:rect id="Rechteck 253740363" o:spid="_x0000_s1030" style="position:absolute;left:13863;top:41987;width:30734;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" fillcolor="#002060" strokecolor="#002060" strokeweight="1pt">
                  <v:fill opacity="6682f"/>
                </v:rect>
                <v:rect id="Rechteck 1803315196" o:spid="_x0000_s1031" style="position:absolute;left:12085;top:24967;width:34271;height:29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" fillcolor="#00b050" strokecolor="#00b050" strokeweight="1pt">
                  <v:fill opacity="3341f"/>
                </v:rect>
                <w10:anchorlock/>
              </v:group>
            </w:pict>
          </mc:Fallback>
        </mc:AlternateContent>
      </w:r>
    </w:p>
    <w:p w14:paraId="47F9C34C" w14:textId="77777777" w:rsidR="00835B86" w:rsidRDefault="00835B86" w:rsidP="00835B86">
      <w:pPr>
        <w:pStyle w:val="Beschriftung"/>
        <w:jc w:val="center"/>
      </w:pPr>
      <w:bookmarkStart w:id="47" w:name="_Toc197611954"/>
      <w:r>
        <w:t xml:space="preserve">Abbildung </w:t>
      </w:r>
      <w:r>
        <w:fldChar w:fldCharType="begin"/>
      </w:r>
      <w:r>
        <w:instrText xml:space="preserve"> SEQ Abbildung \* ARABIC </w:instrText>
      </w:r>
      <w:r>
        <w:fldChar w:fldCharType="separate"/>
      </w:r>
      <w:r>
        <w:rPr>
          <w:noProof/>
        </w:rPr>
        <w:t>35</w:t>
      </w:r>
      <w:r>
        <w:rPr>
          <w:noProof/>
        </w:rPr>
        <w:fldChar w:fldCharType="end"/>
      </w:r>
      <w:r>
        <w:t>: Grober Flowchart</w:t>
      </w:r>
      <w:bookmarkEnd w:id="47"/>
    </w:p>
    <w:p w14:paraId="53C61D10" w14:textId="3A8CFAC4" w:rsidR="00835B86" w:rsidRDefault="00835B86" w:rsidP="00835B86">
      <w:r>
        <w:t>Das ist ein grober Flowchart der Vorgänge in meinem Projekt «</w:t>
      </w:r>
      <w:proofErr w:type="spellStart"/>
      <w:r>
        <w:t>AquaPlant</w:t>
      </w:r>
      <w:proofErr w:type="spellEnd"/>
      <w:r>
        <w:t>». Anhand von diesem Flowchart kann ich meinen Code ausarbeiten. Jedoch kann man ein paar Schritte komplexer darstellen, diese sind jeweils</w:t>
      </w:r>
      <w:r w:rsidR="00553DDB">
        <w:t xml:space="preserve"> in der grünen Box</w:t>
      </w:r>
      <w:r>
        <w:t xml:space="preserve"> mit Rot und Blau umrandet und werden auf der nächsten Seite genauer beschrieben.</w:t>
      </w:r>
    </w:p>
    <w:p w14:paraId="78824EB7" w14:textId="0567F5AA" w:rsidR="00835B86" w:rsidRPr="00807B26" w:rsidRDefault="00FB7FFC" w:rsidP="00F37EED">
      <w:r>
        <w:br w:type="page"/>
      </w:r>
    </w:p>
    <w:p w14:paraId="5E561FA7" w14:textId="77777777" w:rsidR="00835B86" w:rsidRDefault="00835B86" w:rsidP="00835B86">
      <w:pPr>
        <w:pStyle w:val="berschrift3"/>
      </w:pPr>
      <w:bookmarkStart w:id="48" w:name="_Toc197001898"/>
      <w:r>
        <w:lastRenderedPageBreak/>
        <w:t>Pumpe/Grafiken Flowchart</w:t>
      </w:r>
    </w:p>
    <w:p w14:paraId="290942AE" w14:textId="77777777" w:rsidR="00835B86" w:rsidRDefault="00835B86" w:rsidP="00835B86">
      <w:r>
        <w:rPr>
          <w:noProof/>
        </w:rPr>
        <mc:AlternateContent>
          <mc:Choice Requires="wpc">
            <w:drawing>
              <wp:inline distT="0" distB="0" distL="0" distR="0" wp14:anchorId="7F40D17D" wp14:editId="5F8D43B8">
                <wp:extent cx="5703570" cy="4603898"/>
                <wp:effectExtent l="0" t="0" r="0" b="25400"/>
                <wp:docPr id="1681578505" name="Zeichenbereich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00889730" name="Bild 10" descr="Ein Bild, das Diagramm, Text, Plan, technische Zeichnung enthält.&#10;&#10;KI-generierte Inhalte können fehlerhaft sein."/>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647831" y="307582"/>
                            <a:ext cx="4562121" cy="4221937"/>
                          </a:xfrm>
                          <a:prstGeom prst="rect">
                            <a:avLst/>
                          </a:prstGeom>
                          <a:noFill/>
                          <a:ln>
                            <a:noFill/>
                          </a:ln>
                        </pic:spPr>
                      </pic:pic>
                      <wps:wsp>
                        <wps:cNvPr id="476282890" name="Rechteck 476282890"/>
                        <wps:cNvSpPr/>
                        <wps:spPr>
                          <a:xfrm>
                            <a:off x="2085001" y="856071"/>
                            <a:ext cx="1096350" cy="3191987"/>
                          </a:xfrm>
                          <a:prstGeom prst="rect">
                            <a:avLst/>
                          </a:prstGeom>
                          <a:solidFill>
                            <a:srgbClr val="FF0000">
                              <a:alpha val="10196"/>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81475" name="Rechteck 100581475"/>
                        <wps:cNvSpPr/>
                        <wps:spPr>
                          <a:xfrm>
                            <a:off x="3181351" y="856024"/>
                            <a:ext cx="1096010" cy="3191510"/>
                          </a:xfrm>
                          <a:prstGeom prst="rect">
                            <a:avLst/>
                          </a:prstGeom>
                          <a:solidFill>
                            <a:srgbClr val="002060">
                              <a:alpha val="10196"/>
                            </a:srgbClr>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0D8938" w14:textId="77777777" w:rsidR="00835B86" w:rsidRDefault="00835B86" w:rsidP="00835B86">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2196306" name="Rechteck 2132196306"/>
                        <wps:cNvSpPr/>
                        <wps:spPr>
                          <a:xfrm>
                            <a:off x="437322" y="179988"/>
                            <a:ext cx="4985468" cy="4423756"/>
                          </a:xfrm>
                          <a:prstGeom prst="rect">
                            <a:avLst/>
                          </a:prstGeom>
                          <a:solidFill>
                            <a:srgbClr val="00B050">
                              <a:alpha val="5098"/>
                            </a:srgbClr>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40D17D" id="Zeichenbereich 20" o:spid="_x0000_s1034" editas="canvas" style="width:449.1pt;height:362.5pt;mso-position-horizontal-relative:char;mso-position-vertical-relative:line" coordsize="57035,46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">
                <v:shape id="_x0000_s1035" type="#_x0000_t75" style="position:absolute;width:57035;height:46037;visibility:visible;mso-wrap-style:square" filled="t">
                  <v:fill o:detectmouseclick="t"/>
                  <v:path o:connecttype="none"/>
                </v:shape>
                <v:shape id="Bild 10" o:spid="_x0000_s1036" type="#_x0000_t75" alt="Ein Bild, das Diagramm, Text, Plan, technische Zeichnung enthält.&#10;&#10;KI-generierte Inhalte können fehlerhaft sein." style="position:absolute;left:6478;top:3075;width:45621;height:4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">
                  <v:imagedata r:id="rId50" o:title="Ein Bild, das Diagramm, Text, Plan, technische Zeichnung enthält.&#10;&#10;KI-generierte Inhalte können fehlerhaft sein"/>
                </v:shape>
                <v:rect id="Rechteck 476282890" o:spid="_x0000_s1037" style="position:absolute;left:20850;top:8560;width:10963;height:31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" fillcolor="red" strokecolor="red" strokeweight="1pt">
                  <v:fill opacity="6682f"/>
                </v:rect>
                <v:rect id="Rechteck 100581475" o:spid="_x0000_s1038" style="position:absolute;left:31813;top:8560;width:10960;height:31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" fillcolor="#002060" strokecolor="#002060" strokeweight="1pt">
                  <v:fill opacity="6682f"/>
                  <v:textbox>
                    <w:txbxContent>
                      <w:p w14:paraId="6C0D8938" w14:textId="77777777" w:rsidR="00835B86" w:rsidRDefault="00835B86" w:rsidP="00835B86">
                        <w:pPr>
                          <w:jc w:val="center"/>
                        </w:pPr>
                      </w:p>
                    </w:txbxContent>
                  </v:textbox>
                </v:rect>
                <v:rect id="Rechteck 2132196306" o:spid="_x0000_s1039" style="position:absolute;left:4373;top:1799;width:49854;height:4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" fillcolor="#00b050" strokecolor="#00b050" strokeweight="1pt">
                  <v:fill opacity="3341f"/>
                </v:rect>
                <w10:anchorlock/>
              </v:group>
            </w:pict>
          </mc:Fallback>
        </mc:AlternateContent>
      </w:r>
    </w:p>
    <w:p w14:paraId="634FCE19" w14:textId="77777777" w:rsidR="00835B86" w:rsidRDefault="00835B86" w:rsidP="00835B86">
      <w:pPr>
        <w:pStyle w:val="Beschriftung"/>
        <w:jc w:val="center"/>
      </w:pPr>
      <w:bookmarkStart w:id="49" w:name="_Toc197611955"/>
      <w:r>
        <w:t xml:space="preserve">Abbildung </w:t>
      </w:r>
      <w:r>
        <w:fldChar w:fldCharType="begin"/>
      </w:r>
      <w:r>
        <w:instrText xml:space="preserve"> SEQ Abbildung \* ARABIC </w:instrText>
      </w:r>
      <w:r>
        <w:fldChar w:fldCharType="separate"/>
      </w:r>
      <w:r>
        <w:rPr>
          <w:noProof/>
        </w:rPr>
        <w:t>36</w:t>
      </w:r>
      <w:r>
        <w:rPr>
          <w:noProof/>
        </w:rPr>
        <w:fldChar w:fldCharType="end"/>
      </w:r>
      <w:r>
        <w:t>: Flowchart Pumpe/Grafiken</w:t>
      </w:r>
      <w:bookmarkEnd w:id="49"/>
    </w:p>
    <w:p w14:paraId="07A27A77" w14:textId="7FB2B667" w:rsidR="00835B86" w:rsidRPr="00793DC9" w:rsidRDefault="00835B86" w:rsidP="00835B86">
      <w:r>
        <w:t xml:space="preserve">Die </w:t>
      </w:r>
      <w:r w:rsidRPr="00DC6CF5">
        <w:rPr>
          <w:color w:val="FF0000"/>
        </w:rPr>
        <w:t xml:space="preserve">Rote Box </w:t>
      </w:r>
      <w:r>
        <w:t>entspricht dem Pumpen, zu sehen sind jeweils die Spannungen, welche je nach F</w:t>
      </w:r>
      <w:r w:rsidR="006D11F6">
        <w:t>eu</w:t>
      </w:r>
      <w:r>
        <w:t xml:space="preserve">chtigkeitswert ausgegeben werden. Parallel dazu werden auch die diversen Grafiken </w:t>
      </w:r>
      <w:r w:rsidR="00DC6CF5">
        <w:t xml:space="preserve">in der </w:t>
      </w:r>
      <w:r w:rsidR="00DC6CF5" w:rsidRPr="00DC6CF5">
        <w:rPr>
          <w:color w:val="0070C0"/>
        </w:rPr>
        <w:t xml:space="preserve">Blauen Box </w:t>
      </w:r>
      <w:r>
        <w:t xml:space="preserve">angezeigt. Siehe </w:t>
      </w:r>
      <w:r>
        <w:fldChar w:fldCharType="begin"/>
      </w:r>
      <w:r>
        <w:instrText>HYPERLINK \l "_Ab_wann_Wasser?"</w:instrText>
      </w:r>
      <w:r>
        <w:fldChar w:fldCharType="separate"/>
      </w:r>
      <w:r w:rsidRPr="00751DCC">
        <w:rPr>
          <w:rStyle w:val="Hyperlink"/>
        </w:rPr>
        <w:t>hier</w:t>
      </w:r>
      <w:r>
        <w:fldChar w:fldCharType="end"/>
      </w:r>
      <w:r>
        <w:t xml:space="preserve"> (S.12) nach, um die jeweiligen Informationen zu sehen.</w:t>
      </w:r>
    </w:p>
    <w:p w14:paraId="79B8AB91" w14:textId="1B15B06D" w:rsidR="00835B86" w:rsidRPr="00835B86" w:rsidRDefault="00835B86" w:rsidP="00835B86">
      <w:pPr>
        <w:rPr>
          <w:sz w:val="40"/>
          <w:szCs w:val="40"/>
        </w:rPr>
      </w:pPr>
      <w:r>
        <w:br w:type="page"/>
      </w:r>
    </w:p>
    <w:p w14:paraId="13D6D2E6" w14:textId="00483189" w:rsidR="00125959" w:rsidRDefault="00F37EED" w:rsidP="00F37EED">
      <w:pPr>
        <w:pStyle w:val="berschrift2"/>
      </w:pPr>
      <w:r>
        <w:lastRenderedPageBreak/>
        <w:t>Entscheiden</w:t>
      </w:r>
      <w:bookmarkEnd w:id="48"/>
    </w:p>
    <w:p w14:paraId="427CDA12" w14:textId="77777777" w:rsidR="00F37EED" w:rsidRDefault="00F37EED" w:rsidP="00F37EED">
      <w:pPr>
        <w:pStyle w:val="berschrift3"/>
      </w:pPr>
      <w:bookmarkStart w:id="50" w:name="_Toc197001899"/>
      <w:r>
        <w:t>Position des Wasser Vorrats</w:t>
      </w:r>
      <w:bookmarkEnd w:id="50"/>
    </w:p>
    <w:p w14:paraId="4AC6B191" w14:textId="77777777" w:rsidR="00F37EED" w:rsidRPr="00B7002E" w:rsidRDefault="00F37EED" w:rsidP="00F37EED"/>
    <w:p w14:paraId="4396D706" w14:textId="77777777" w:rsidR="00F37EED" w:rsidRPr="004640FE" w:rsidRDefault="00F37EED" w:rsidP="00F37EED">
      <w:r>
        <w:t xml:space="preserve">Die Maximale Hubhöhe beträgt </w:t>
      </w:r>
      <w:r w:rsidRPr="008C250A">
        <w:rPr>
          <w:b/>
          <w:bCs/>
        </w:rPr>
        <w:t>drei Meter</w:t>
      </w:r>
      <w:r>
        <w:t>, daher ergeben sich zwei mögliche Positionen</w:t>
      </w:r>
    </w:p>
    <w:p w14:paraId="0CC3E8BC" w14:textId="77777777" w:rsidR="00F37EED" w:rsidRDefault="00F37EED" w:rsidP="00F37EED">
      <w:r w:rsidRPr="00B40B55">
        <w:rPr>
          <w:noProof/>
        </w:rPr>
        <w:drawing>
          <wp:inline distT="0" distB="0" distL="0" distR="0" wp14:anchorId="4E6F6976" wp14:editId="232DB952">
            <wp:extent cx="3057263" cy="2334260"/>
            <wp:effectExtent l="0" t="0" r="0" b="8890"/>
            <wp:docPr id="1942438420" name="Grafik 1" descr="Ein Bild, da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8420" name="Grafik 1" descr="Ein Bild, das Design enthält.&#10;&#10;KI-generierte Inhalte können fehlerhaft sein."/>
                    <pic:cNvPicPr/>
                  </pic:nvPicPr>
                  <pic:blipFill rotWithShape="1">
                    <a:blip r:embed="rId51"/>
                    <a:srcRect l="5641" r="2317"/>
                    <a:stretch/>
                  </pic:blipFill>
                  <pic:spPr bwMode="auto">
                    <a:xfrm>
                      <a:off x="0" y="0"/>
                      <a:ext cx="3057263" cy="2334260"/>
                    </a:xfrm>
                    <a:prstGeom prst="rect">
                      <a:avLst/>
                    </a:prstGeom>
                    <a:ln>
                      <a:noFill/>
                    </a:ln>
                    <a:extLst>
                      <a:ext uri="{53640926-AAD7-44D8-BBD7-CCE9431645EC}">
                        <a14:shadowObscured xmlns:a14="http://schemas.microsoft.com/office/drawing/2010/main"/>
                      </a:ext>
                    </a:extLst>
                  </pic:spPr>
                </pic:pic>
              </a:graphicData>
            </a:graphic>
          </wp:inline>
        </w:drawing>
      </w:r>
      <w:r w:rsidRPr="00116C0B">
        <w:rPr>
          <w:noProof/>
        </w:rPr>
        <w:drawing>
          <wp:inline distT="0" distB="0" distL="0" distR="0" wp14:anchorId="2C2B5662" wp14:editId="159DAE0B">
            <wp:extent cx="2237015" cy="2317109"/>
            <wp:effectExtent l="0" t="0" r="0" b="7620"/>
            <wp:docPr id="2079089170" name="Grafik 1" descr="Ein Bild, das Design,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9170" name="Grafik 1" descr="Ein Bild, das Design, Diagramm enthält.&#10;&#10;KI-generierte Inhalte können fehlerhaft sein."/>
                    <pic:cNvPicPr/>
                  </pic:nvPicPr>
                  <pic:blipFill rotWithShape="1">
                    <a:blip r:embed="rId52"/>
                    <a:srcRect l="6249" r="14926"/>
                    <a:stretch/>
                  </pic:blipFill>
                  <pic:spPr bwMode="auto">
                    <a:xfrm>
                      <a:off x="0" y="0"/>
                      <a:ext cx="2251327" cy="2331933"/>
                    </a:xfrm>
                    <a:prstGeom prst="rect">
                      <a:avLst/>
                    </a:prstGeom>
                    <a:ln>
                      <a:noFill/>
                    </a:ln>
                    <a:extLst>
                      <a:ext uri="{53640926-AAD7-44D8-BBD7-CCE9431645EC}">
                        <a14:shadowObscured xmlns:a14="http://schemas.microsoft.com/office/drawing/2010/main"/>
                      </a:ext>
                    </a:extLst>
                  </pic:spPr>
                </pic:pic>
              </a:graphicData>
            </a:graphic>
          </wp:inline>
        </w:drawing>
      </w:r>
    </w:p>
    <w:p w14:paraId="6FE0571D" w14:textId="53769B37" w:rsidR="00E33EEB" w:rsidRDefault="00E33EEB" w:rsidP="00E33EEB">
      <w:pPr>
        <w:pStyle w:val="Beschriftung"/>
        <w:jc w:val="center"/>
      </w:pPr>
      <w:bookmarkStart w:id="51" w:name="_Toc197611956"/>
      <w:r>
        <w:t xml:space="preserve">Abbildung </w:t>
      </w:r>
      <w:fldSimple w:instr=" SEQ Abbildung \* ARABIC ">
        <w:r w:rsidR="00A065F5">
          <w:rPr>
            <w:noProof/>
          </w:rPr>
          <w:t>32</w:t>
        </w:r>
      </w:fldSimple>
      <w:r>
        <w:t>: Position der Pflanze</w:t>
      </w:r>
      <w:bookmarkEnd w:id="51"/>
    </w:p>
    <w:p w14:paraId="52C428D2" w14:textId="77777777" w:rsidR="00F37EED" w:rsidRDefault="00F37EED" w:rsidP="00F37EED">
      <w:r>
        <w:t>Fallunterscheidung:</w:t>
      </w:r>
    </w:p>
    <w:p w14:paraId="4A5EE6CA" w14:textId="77777777" w:rsidR="00F37EED" w:rsidRDefault="00F37EED" w:rsidP="00F37EED">
      <w:pPr>
        <w:pStyle w:val="Listenabsatz"/>
        <w:numPr>
          <w:ilvl w:val="0"/>
          <w:numId w:val="30"/>
        </w:numPr>
      </w:pPr>
      <w:r>
        <w:t>Bei der ersten Position wird nur der Bodenbereich betroffen sein, somit hat es oben weiterhin Platz für persönliche Gegenstände. Jedoch wird dann der Aufwand ein bisschen erhöht, da man sich beugen muss, um das Wasser nachzufüllen.</w:t>
      </w:r>
    </w:p>
    <w:p w14:paraId="35C8BFCE" w14:textId="77777777" w:rsidR="00F37EED" w:rsidRDefault="00F37EED" w:rsidP="00F37EED">
      <w:pPr>
        <w:pStyle w:val="Listenabsatz"/>
        <w:numPr>
          <w:ilvl w:val="0"/>
          <w:numId w:val="0"/>
        </w:numPr>
        <w:ind w:left="720"/>
      </w:pPr>
    </w:p>
    <w:p w14:paraId="7173154E" w14:textId="77777777" w:rsidR="00F37EED" w:rsidRDefault="00F37EED" w:rsidP="00F37EED">
      <w:pPr>
        <w:pStyle w:val="Listenabsatz"/>
        <w:numPr>
          <w:ilvl w:val="0"/>
          <w:numId w:val="30"/>
        </w:numPr>
      </w:pPr>
      <w:r>
        <w:t xml:space="preserve">In diesem Fall hat man hier den Komfort, dass man sich nicht beugen muss, um es nachzufüllen, dafür hat man weniger Platz für persönliche Gegenstände. </w:t>
      </w:r>
    </w:p>
    <w:p w14:paraId="67053883" w14:textId="77777777" w:rsidR="00F37EED" w:rsidRDefault="00F37EED" w:rsidP="00F37EED">
      <w:pPr>
        <w:ind w:left="284" w:hanging="284"/>
      </w:pPr>
      <w:r>
        <w:t>Schlussfolgerung:</w:t>
      </w:r>
    </w:p>
    <w:p w14:paraId="4E55D813" w14:textId="77777777" w:rsidR="00F37EED" w:rsidRDefault="00F37EED" w:rsidP="00F37EED">
      <w:pPr>
        <w:ind w:left="705"/>
      </w:pPr>
      <w:r>
        <w:t>Da die Pumpe drei Meter an Hubhöhe anbietet, sollte dies auch ausgenutzt werden, zusätzlich wird das Nachfüllen nicht regelmässig auftreten, denn der Kanister verfügt über einem Volumen von zehn Liter. Somit würde ich die erste Möglichkeit anwenden.</w:t>
      </w:r>
    </w:p>
    <w:p w14:paraId="4E4F2C9D" w14:textId="77777777" w:rsidR="00F37EED" w:rsidRDefault="00F37EED" w:rsidP="00F37EED">
      <w:r>
        <w:br w:type="page"/>
      </w:r>
    </w:p>
    <w:p w14:paraId="3F15CD96" w14:textId="6C2808C8" w:rsidR="00F37EED" w:rsidRDefault="009D6357" w:rsidP="00840F3A">
      <w:pPr>
        <w:pStyle w:val="berschrift3"/>
      </w:pPr>
      <w:bookmarkStart w:id="52" w:name="_Toc197001900"/>
      <w:r>
        <w:lastRenderedPageBreak/>
        <w:t>Offizielle Stückliste</w:t>
      </w:r>
      <w:bookmarkEnd w:id="52"/>
    </w:p>
    <w:p w14:paraId="4AB18563" w14:textId="35BD6FAF" w:rsidR="00212E66" w:rsidRPr="00212E66" w:rsidRDefault="00212E66" w:rsidP="00212E66">
      <w:r>
        <w:t>Nach langer Recherche habe ich mich schlussendlich für folgende Komponente entschieden:</w:t>
      </w:r>
    </w:p>
    <w:p w14:paraId="477665CA" w14:textId="1CDA945D" w:rsidR="00840F3A" w:rsidRDefault="00213BC8" w:rsidP="00EC4DEA">
      <w:pPr>
        <w:jc w:val="center"/>
      </w:pPr>
      <w:r w:rsidRPr="00213BC8">
        <w:rPr>
          <w:noProof/>
        </w:rPr>
        <w:drawing>
          <wp:inline distT="0" distB="0" distL="0" distR="0" wp14:anchorId="57E7EBC9" wp14:editId="7B38E19F">
            <wp:extent cx="5941060" cy="1530350"/>
            <wp:effectExtent l="0" t="0" r="2540" b="0"/>
            <wp:docPr id="25320330"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1060" cy="1530350"/>
                    </a:xfrm>
                    <a:prstGeom prst="rect">
                      <a:avLst/>
                    </a:prstGeom>
                    <a:noFill/>
                    <a:ln>
                      <a:noFill/>
                    </a:ln>
                  </pic:spPr>
                </pic:pic>
              </a:graphicData>
            </a:graphic>
          </wp:inline>
        </w:drawing>
      </w:r>
    </w:p>
    <w:p w14:paraId="27FAABEF" w14:textId="6D53F302" w:rsidR="00CE7D82" w:rsidRDefault="00CE7D82" w:rsidP="00CE7D82">
      <w:pPr>
        <w:pStyle w:val="Beschriftung"/>
        <w:jc w:val="center"/>
      </w:pPr>
      <w:bookmarkStart w:id="53" w:name="_Toc197611957"/>
      <w:r>
        <w:t xml:space="preserve">Abbildung </w:t>
      </w:r>
      <w:fldSimple w:instr=" SEQ Abbildung \* ARABIC ">
        <w:r w:rsidR="00A065F5">
          <w:rPr>
            <w:noProof/>
          </w:rPr>
          <w:t>33</w:t>
        </w:r>
      </w:fldSimple>
      <w:r>
        <w:t>: Stückliste</w:t>
      </w:r>
      <w:bookmarkEnd w:id="53"/>
    </w:p>
    <w:p w14:paraId="18FFD738" w14:textId="3CC2E638" w:rsidR="00A2307C" w:rsidRDefault="00A2307C" w:rsidP="00A2307C">
      <w:pPr>
        <w:pStyle w:val="berschrift3"/>
      </w:pPr>
      <w:bookmarkStart w:id="54" w:name="_Toc197001901"/>
      <w:r>
        <w:t>Sieger-Pflanze</w:t>
      </w:r>
      <w:bookmarkEnd w:id="54"/>
    </w:p>
    <w:p w14:paraId="73B5C09B" w14:textId="3BE5CDD1" w:rsidR="00A2307C" w:rsidRDefault="00A2307C" w:rsidP="00A2307C">
      <w:r>
        <w:t>Ich habe ein Forms erstellt, um</w:t>
      </w:r>
      <w:r w:rsidR="00E7590C">
        <w:t xml:space="preserve"> die schlussendliche Pflanze aus meiner Sammlung </w:t>
      </w:r>
      <w:r w:rsidR="00AE5676">
        <w:t xml:space="preserve">auszusuchen. Anhand dieses Forms kann ich somit die Mehrheit unseres Büros </w:t>
      </w:r>
      <w:r w:rsidR="001D6CD4">
        <w:t>glücklich machen.</w:t>
      </w:r>
      <w:r w:rsidR="00CE7D82">
        <w:t xml:space="preserve"> </w:t>
      </w:r>
    </w:p>
    <w:p w14:paraId="6D9F6601" w14:textId="3240AA3D" w:rsidR="00CE7D82" w:rsidRDefault="00B956B5" w:rsidP="00A2307C">
      <w:r w:rsidRPr="00B956B5">
        <w:rPr>
          <w:noProof/>
        </w:rPr>
        <w:drawing>
          <wp:inline distT="0" distB="0" distL="0" distR="0" wp14:anchorId="75CFBA60" wp14:editId="4D076B39">
            <wp:extent cx="5941060" cy="2183130"/>
            <wp:effectExtent l="0" t="0" r="2540" b="7620"/>
            <wp:docPr id="3810354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35440" name=""/>
                    <pic:cNvPicPr/>
                  </pic:nvPicPr>
                  <pic:blipFill>
                    <a:blip r:embed="rId54"/>
                    <a:stretch>
                      <a:fillRect/>
                    </a:stretch>
                  </pic:blipFill>
                  <pic:spPr>
                    <a:xfrm>
                      <a:off x="0" y="0"/>
                      <a:ext cx="5941060" cy="2183130"/>
                    </a:xfrm>
                    <a:prstGeom prst="rect">
                      <a:avLst/>
                    </a:prstGeom>
                  </pic:spPr>
                </pic:pic>
              </a:graphicData>
            </a:graphic>
          </wp:inline>
        </w:drawing>
      </w:r>
    </w:p>
    <w:p w14:paraId="561F9D89" w14:textId="74EF1E5F" w:rsidR="0020759C" w:rsidRDefault="0020759C" w:rsidP="0020759C">
      <w:pPr>
        <w:pStyle w:val="Beschriftung"/>
        <w:jc w:val="center"/>
      </w:pPr>
      <w:bookmarkStart w:id="55" w:name="_Toc197611958"/>
      <w:r>
        <w:t xml:space="preserve">Abbildung </w:t>
      </w:r>
      <w:fldSimple w:instr=" SEQ Abbildung \* ARABIC ">
        <w:r w:rsidR="00A065F5">
          <w:rPr>
            <w:noProof/>
          </w:rPr>
          <w:t>34</w:t>
        </w:r>
      </w:fldSimple>
      <w:r>
        <w:t>: Auswertung des Forms</w:t>
      </w:r>
      <w:bookmarkEnd w:id="55"/>
    </w:p>
    <w:p w14:paraId="115982DB" w14:textId="7AE70421" w:rsidR="00AC2025" w:rsidRDefault="00B946DA" w:rsidP="0020759C">
      <w:r>
        <w:t>Als Sieger stellte sich somit die Schefflera, eine ideale Büro Pflanze</w:t>
      </w:r>
      <w:r w:rsidR="00FE370C">
        <w:t>, welche nicht nur gut aussieht, sondern auch eine Luftreinigende Funktion hat.</w:t>
      </w:r>
    </w:p>
    <w:p w14:paraId="461C9E20" w14:textId="3FFC33ED" w:rsidR="00730604" w:rsidRDefault="00AC2025" w:rsidP="00835B86">
      <w:r>
        <w:br w:type="page"/>
      </w:r>
    </w:p>
    <w:p w14:paraId="0B8BCD3D" w14:textId="77777777" w:rsidR="00B56828" w:rsidRDefault="00E13F17" w:rsidP="00E13F17">
      <w:pPr>
        <w:pStyle w:val="berschrift1"/>
      </w:pPr>
      <w:bookmarkStart w:id="56" w:name="_Toc197001902"/>
      <w:r>
        <w:lastRenderedPageBreak/>
        <w:t>Verzeichnisse</w:t>
      </w:r>
      <w:r w:rsidRPr="00C47A40">
        <w:rPr>
          <w:color w:val="CCCC00" w:themeColor="text2"/>
        </w:rPr>
        <w:t>.</w:t>
      </w:r>
      <w:bookmarkEnd w:id="56"/>
    </w:p>
    <w:p w14:paraId="0D4D4926" w14:textId="77777777" w:rsidR="00E13F17" w:rsidRDefault="00E13F17" w:rsidP="00E13F17">
      <w:pPr>
        <w:pStyle w:val="berschrift2"/>
      </w:pPr>
      <w:bookmarkStart w:id="57" w:name="_Toc117236043"/>
      <w:bookmarkStart w:id="58" w:name="_Toc197001903"/>
      <w:r>
        <w:t>Abbildungen</w:t>
      </w:r>
      <w:bookmarkEnd w:id="57"/>
      <w:bookmarkEnd w:id="58"/>
    </w:p>
    <w:p w14:paraId="7A69FEA4" w14:textId="3A31401D" w:rsidR="00B228FA"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"Abbildung" </w:instrText>
      </w:r>
      <w:r>
        <w:rPr>
          <w:lang w:val="de-DE"/>
        </w:rPr>
        <w:fldChar w:fldCharType="separate"/>
      </w:r>
      <w:hyperlink w:anchor="_Toc197611923" w:history="1">
        <w:r w:rsidR="00B228FA" w:rsidRPr="004E7BB5">
          <w:rPr>
            <w:rStyle w:val="Hyperlink"/>
            <w:noProof/>
          </w:rPr>
          <w:t>Abbildung 1: MicroMod</w:t>
        </w:r>
        <w:r w:rsidR="00B228FA">
          <w:rPr>
            <w:noProof/>
            <w:webHidden/>
          </w:rPr>
          <w:tab/>
        </w:r>
        <w:r w:rsidR="00B228FA">
          <w:rPr>
            <w:noProof/>
            <w:webHidden/>
          </w:rPr>
          <w:fldChar w:fldCharType="begin"/>
        </w:r>
        <w:r w:rsidR="00B228FA">
          <w:rPr>
            <w:noProof/>
            <w:webHidden/>
          </w:rPr>
          <w:instrText xml:space="preserve"> PAGEREF _Toc197611923 \h </w:instrText>
        </w:r>
        <w:r w:rsidR="00B228FA">
          <w:rPr>
            <w:noProof/>
            <w:webHidden/>
          </w:rPr>
        </w:r>
        <w:r w:rsidR="00B228FA">
          <w:rPr>
            <w:noProof/>
            <w:webHidden/>
          </w:rPr>
          <w:fldChar w:fldCharType="separate"/>
        </w:r>
        <w:r w:rsidR="00B228FA">
          <w:rPr>
            <w:noProof/>
            <w:webHidden/>
          </w:rPr>
          <w:t>3</w:t>
        </w:r>
        <w:r w:rsidR="00B228FA">
          <w:rPr>
            <w:noProof/>
            <w:webHidden/>
          </w:rPr>
          <w:fldChar w:fldCharType="end"/>
        </w:r>
      </w:hyperlink>
    </w:p>
    <w:p w14:paraId="4F5AE492" w14:textId="5210C388"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24" w:history="1">
        <w:r w:rsidRPr="004E7BB5">
          <w:rPr>
            <w:rStyle w:val="Hyperlink"/>
            <w:noProof/>
          </w:rPr>
          <w:t>Abbildung 2: Carrier Board</w:t>
        </w:r>
        <w:r>
          <w:rPr>
            <w:noProof/>
            <w:webHidden/>
          </w:rPr>
          <w:tab/>
        </w:r>
        <w:r>
          <w:rPr>
            <w:noProof/>
            <w:webHidden/>
          </w:rPr>
          <w:fldChar w:fldCharType="begin"/>
        </w:r>
        <w:r>
          <w:rPr>
            <w:noProof/>
            <w:webHidden/>
          </w:rPr>
          <w:instrText xml:space="preserve"> PAGEREF _Toc197611924 \h </w:instrText>
        </w:r>
        <w:r>
          <w:rPr>
            <w:noProof/>
            <w:webHidden/>
          </w:rPr>
        </w:r>
        <w:r>
          <w:rPr>
            <w:noProof/>
            <w:webHidden/>
          </w:rPr>
          <w:fldChar w:fldCharType="separate"/>
        </w:r>
        <w:r>
          <w:rPr>
            <w:noProof/>
            <w:webHidden/>
          </w:rPr>
          <w:t>3</w:t>
        </w:r>
        <w:r>
          <w:rPr>
            <w:noProof/>
            <w:webHidden/>
          </w:rPr>
          <w:fldChar w:fldCharType="end"/>
        </w:r>
      </w:hyperlink>
    </w:p>
    <w:p w14:paraId="6CFF8CC7" w14:textId="547AF4B6"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25" w:history="1">
        <w:r w:rsidRPr="004E7BB5">
          <w:rPr>
            <w:rStyle w:val="Hyperlink"/>
            <w:noProof/>
          </w:rPr>
          <w:t>Abbildung 3: Moisture Sensor</w:t>
        </w:r>
        <w:r>
          <w:rPr>
            <w:noProof/>
            <w:webHidden/>
          </w:rPr>
          <w:tab/>
        </w:r>
        <w:r>
          <w:rPr>
            <w:noProof/>
            <w:webHidden/>
          </w:rPr>
          <w:fldChar w:fldCharType="begin"/>
        </w:r>
        <w:r>
          <w:rPr>
            <w:noProof/>
            <w:webHidden/>
          </w:rPr>
          <w:instrText xml:space="preserve"> PAGEREF _Toc197611925 \h </w:instrText>
        </w:r>
        <w:r>
          <w:rPr>
            <w:noProof/>
            <w:webHidden/>
          </w:rPr>
        </w:r>
        <w:r>
          <w:rPr>
            <w:noProof/>
            <w:webHidden/>
          </w:rPr>
          <w:fldChar w:fldCharType="separate"/>
        </w:r>
        <w:r>
          <w:rPr>
            <w:noProof/>
            <w:webHidden/>
          </w:rPr>
          <w:t>4</w:t>
        </w:r>
        <w:r>
          <w:rPr>
            <w:noProof/>
            <w:webHidden/>
          </w:rPr>
          <w:fldChar w:fldCharType="end"/>
        </w:r>
      </w:hyperlink>
    </w:p>
    <w:p w14:paraId="22C8A309" w14:textId="5558AAFC"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26" w:history="1">
        <w:r w:rsidRPr="004E7BB5">
          <w:rPr>
            <w:rStyle w:val="Hyperlink"/>
            <w:noProof/>
          </w:rPr>
          <w:t>Abbildung 4: LCD</w:t>
        </w:r>
        <w:r>
          <w:rPr>
            <w:noProof/>
            <w:webHidden/>
          </w:rPr>
          <w:tab/>
        </w:r>
        <w:r>
          <w:rPr>
            <w:noProof/>
            <w:webHidden/>
          </w:rPr>
          <w:fldChar w:fldCharType="begin"/>
        </w:r>
        <w:r>
          <w:rPr>
            <w:noProof/>
            <w:webHidden/>
          </w:rPr>
          <w:instrText xml:space="preserve"> PAGEREF _Toc197611926 \h </w:instrText>
        </w:r>
        <w:r>
          <w:rPr>
            <w:noProof/>
            <w:webHidden/>
          </w:rPr>
        </w:r>
        <w:r>
          <w:rPr>
            <w:noProof/>
            <w:webHidden/>
          </w:rPr>
          <w:fldChar w:fldCharType="separate"/>
        </w:r>
        <w:r>
          <w:rPr>
            <w:noProof/>
            <w:webHidden/>
          </w:rPr>
          <w:t>4</w:t>
        </w:r>
        <w:r>
          <w:rPr>
            <w:noProof/>
            <w:webHidden/>
          </w:rPr>
          <w:fldChar w:fldCharType="end"/>
        </w:r>
      </w:hyperlink>
    </w:p>
    <w:p w14:paraId="062343C0" w14:textId="4A5D1C51"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27" w:history="1">
        <w:r w:rsidRPr="004E7BB5">
          <w:rPr>
            <w:rStyle w:val="Hyperlink"/>
            <w:noProof/>
          </w:rPr>
          <w:t>Abbildung 5: OLED</w:t>
        </w:r>
        <w:r>
          <w:rPr>
            <w:noProof/>
            <w:webHidden/>
          </w:rPr>
          <w:tab/>
        </w:r>
        <w:r>
          <w:rPr>
            <w:noProof/>
            <w:webHidden/>
          </w:rPr>
          <w:fldChar w:fldCharType="begin"/>
        </w:r>
        <w:r>
          <w:rPr>
            <w:noProof/>
            <w:webHidden/>
          </w:rPr>
          <w:instrText xml:space="preserve"> PAGEREF _Toc197611927 \h </w:instrText>
        </w:r>
        <w:r>
          <w:rPr>
            <w:noProof/>
            <w:webHidden/>
          </w:rPr>
        </w:r>
        <w:r>
          <w:rPr>
            <w:noProof/>
            <w:webHidden/>
          </w:rPr>
          <w:fldChar w:fldCharType="separate"/>
        </w:r>
        <w:r>
          <w:rPr>
            <w:noProof/>
            <w:webHidden/>
          </w:rPr>
          <w:t>5</w:t>
        </w:r>
        <w:r>
          <w:rPr>
            <w:noProof/>
            <w:webHidden/>
          </w:rPr>
          <w:fldChar w:fldCharType="end"/>
        </w:r>
      </w:hyperlink>
    </w:p>
    <w:p w14:paraId="11EAC810" w14:textId="5B855CBD"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28" w:history="1">
        <w:r w:rsidRPr="004E7BB5">
          <w:rPr>
            <w:rStyle w:val="Hyperlink"/>
            <w:noProof/>
          </w:rPr>
          <w:t>Abbildung 6: MultiPort</w:t>
        </w:r>
        <w:r>
          <w:rPr>
            <w:noProof/>
            <w:webHidden/>
          </w:rPr>
          <w:tab/>
        </w:r>
        <w:r>
          <w:rPr>
            <w:noProof/>
            <w:webHidden/>
          </w:rPr>
          <w:fldChar w:fldCharType="begin"/>
        </w:r>
        <w:r>
          <w:rPr>
            <w:noProof/>
            <w:webHidden/>
          </w:rPr>
          <w:instrText xml:space="preserve"> PAGEREF _Toc197611928 \h </w:instrText>
        </w:r>
        <w:r>
          <w:rPr>
            <w:noProof/>
            <w:webHidden/>
          </w:rPr>
        </w:r>
        <w:r>
          <w:rPr>
            <w:noProof/>
            <w:webHidden/>
          </w:rPr>
          <w:fldChar w:fldCharType="separate"/>
        </w:r>
        <w:r>
          <w:rPr>
            <w:noProof/>
            <w:webHidden/>
          </w:rPr>
          <w:t>5</w:t>
        </w:r>
        <w:r>
          <w:rPr>
            <w:noProof/>
            <w:webHidden/>
          </w:rPr>
          <w:fldChar w:fldCharType="end"/>
        </w:r>
      </w:hyperlink>
    </w:p>
    <w:p w14:paraId="7709C0D6" w14:textId="6DD5EFAF"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29" w:history="1">
        <w:r w:rsidRPr="004E7BB5">
          <w:rPr>
            <w:rStyle w:val="Hyperlink"/>
            <w:noProof/>
          </w:rPr>
          <w:t>Abbildung 7: Motor Driver</w:t>
        </w:r>
        <w:r>
          <w:rPr>
            <w:noProof/>
            <w:webHidden/>
          </w:rPr>
          <w:tab/>
        </w:r>
        <w:r>
          <w:rPr>
            <w:noProof/>
            <w:webHidden/>
          </w:rPr>
          <w:fldChar w:fldCharType="begin"/>
        </w:r>
        <w:r>
          <w:rPr>
            <w:noProof/>
            <w:webHidden/>
          </w:rPr>
          <w:instrText xml:space="preserve"> PAGEREF _Toc197611929 \h </w:instrText>
        </w:r>
        <w:r>
          <w:rPr>
            <w:noProof/>
            <w:webHidden/>
          </w:rPr>
        </w:r>
        <w:r>
          <w:rPr>
            <w:noProof/>
            <w:webHidden/>
          </w:rPr>
          <w:fldChar w:fldCharType="separate"/>
        </w:r>
        <w:r>
          <w:rPr>
            <w:noProof/>
            <w:webHidden/>
          </w:rPr>
          <w:t>6</w:t>
        </w:r>
        <w:r>
          <w:rPr>
            <w:noProof/>
            <w:webHidden/>
          </w:rPr>
          <w:fldChar w:fldCharType="end"/>
        </w:r>
      </w:hyperlink>
    </w:p>
    <w:p w14:paraId="4C37C655" w14:textId="3DF1E26A"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0" w:history="1">
        <w:r w:rsidRPr="004E7BB5">
          <w:rPr>
            <w:rStyle w:val="Hyperlink"/>
            <w:noProof/>
          </w:rPr>
          <w:t>Abbildung 8: Buck Regulator</w:t>
        </w:r>
        <w:r>
          <w:rPr>
            <w:noProof/>
            <w:webHidden/>
          </w:rPr>
          <w:tab/>
        </w:r>
        <w:r>
          <w:rPr>
            <w:noProof/>
            <w:webHidden/>
          </w:rPr>
          <w:fldChar w:fldCharType="begin"/>
        </w:r>
        <w:r>
          <w:rPr>
            <w:noProof/>
            <w:webHidden/>
          </w:rPr>
          <w:instrText xml:space="preserve"> PAGEREF _Toc197611930 \h </w:instrText>
        </w:r>
        <w:r>
          <w:rPr>
            <w:noProof/>
            <w:webHidden/>
          </w:rPr>
        </w:r>
        <w:r>
          <w:rPr>
            <w:noProof/>
            <w:webHidden/>
          </w:rPr>
          <w:fldChar w:fldCharType="separate"/>
        </w:r>
        <w:r>
          <w:rPr>
            <w:noProof/>
            <w:webHidden/>
          </w:rPr>
          <w:t>6</w:t>
        </w:r>
        <w:r>
          <w:rPr>
            <w:noProof/>
            <w:webHidden/>
          </w:rPr>
          <w:fldChar w:fldCharType="end"/>
        </w:r>
      </w:hyperlink>
    </w:p>
    <w:p w14:paraId="12C076A2" w14:textId="1E145CE8"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1" w:history="1">
        <w:r w:rsidRPr="004E7BB5">
          <w:rPr>
            <w:rStyle w:val="Hyperlink"/>
            <w:noProof/>
          </w:rPr>
          <w:t>Abbildung 9: Qwiic Cable</w:t>
        </w:r>
        <w:r>
          <w:rPr>
            <w:noProof/>
            <w:webHidden/>
          </w:rPr>
          <w:tab/>
        </w:r>
        <w:r>
          <w:rPr>
            <w:noProof/>
            <w:webHidden/>
          </w:rPr>
          <w:fldChar w:fldCharType="begin"/>
        </w:r>
        <w:r>
          <w:rPr>
            <w:noProof/>
            <w:webHidden/>
          </w:rPr>
          <w:instrText xml:space="preserve"> PAGEREF _Toc197611931 \h </w:instrText>
        </w:r>
        <w:r>
          <w:rPr>
            <w:noProof/>
            <w:webHidden/>
          </w:rPr>
        </w:r>
        <w:r>
          <w:rPr>
            <w:noProof/>
            <w:webHidden/>
          </w:rPr>
          <w:fldChar w:fldCharType="separate"/>
        </w:r>
        <w:r>
          <w:rPr>
            <w:noProof/>
            <w:webHidden/>
          </w:rPr>
          <w:t>7</w:t>
        </w:r>
        <w:r>
          <w:rPr>
            <w:noProof/>
            <w:webHidden/>
          </w:rPr>
          <w:fldChar w:fldCharType="end"/>
        </w:r>
      </w:hyperlink>
    </w:p>
    <w:p w14:paraId="7C93F0D3" w14:textId="544618F1"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2" w:history="1">
        <w:r w:rsidRPr="004E7BB5">
          <w:rPr>
            <w:rStyle w:val="Hyperlink"/>
            <w:noProof/>
          </w:rPr>
          <w:t>Abbildung 10: Ladegerät</w:t>
        </w:r>
        <w:r>
          <w:rPr>
            <w:noProof/>
            <w:webHidden/>
          </w:rPr>
          <w:tab/>
        </w:r>
        <w:r>
          <w:rPr>
            <w:noProof/>
            <w:webHidden/>
          </w:rPr>
          <w:fldChar w:fldCharType="begin"/>
        </w:r>
        <w:r>
          <w:rPr>
            <w:noProof/>
            <w:webHidden/>
          </w:rPr>
          <w:instrText xml:space="preserve"> PAGEREF _Toc197611932 \h </w:instrText>
        </w:r>
        <w:r>
          <w:rPr>
            <w:noProof/>
            <w:webHidden/>
          </w:rPr>
        </w:r>
        <w:r>
          <w:rPr>
            <w:noProof/>
            <w:webHidden/>
          </w:rPr>
          <w:fldChar w:fldCharType="separate"/>
        </w:r>
        <w:r>
          <w:rPr>
            <w:noProof/>
            <w:webHidden/>
          </w:rPr>
          <w:t>7</w:t>
        </w:r>
        <w:r>
          <w:rPr>
            <w:noProof/>
            <w:webHidden/>
          </w:rPr>
          <w:fldChar w:fldCharType="end"/>
        </w:r>
      </w:hyperlink>
    </w:p>
    <w:p w14:paraId="528AD5E6" w14:textId="5A411B04"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3" w:history="1">
        <w:r w:rsidRPr="004E7BB5">
          <w:rPr>
            <w:rStyle w:val="Hyperlink"/>
            <w:noProof/>
          </w:rPr>
          <w:t>Abbildung 11: Netzteil</w:t>
        </w:r>
        <w:r>
          <w:rPr>
            <w:noProof/>
            <w:webHidden/>
          </w:rPr>
          <w:tab/>
        </w:r>
        <w:r>
          <w:rPr>
            <w:noProof/>
            <w:webHidden/>
          </w:rPr>
          <w:fldChar w:fldCharType="begin"/>
        </w:r>
        <w:r>
          <w:rPr>
            <w:noProof/>
            <w:webHidden/>
          </w:rPr>
          <w:instrText xml:space="preserve"> PAGEREF _Toc197611933 \h </w:instrText>
        </w:r>
        <w:r>
          <w:rPr>
            <w:noProof/>
            <w:webHidden/>
          </w:rPr>
        </w:r>
        <w:r>
          <w:rPr>
            <w:noProof/>
            <w:webHidden/>
          </w:rPr>
          <w:fldChar w:fldCharType="separate"/>
        </w:r>
        <w:r>
          <w:rPr>
            <w:noProof/>
            <w:webHidden/>
          </w:rPr>
          <w:t>8</w:t>
        </w:r>
        <w:r>
          <w:rPr>
            <w:noProof/>
            <w:webHidden/>
          </w:rPr>
          <w:fldChar w:fldCharType="end"/>
        </w:r>
      </w:hyperlink>
    </w:p>
    <w:p w14:paraId="333CAD26" w14:textId="1939F2DB"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4" w:history="1">
        <w:r w:rsidRPr="004E7BB5">
          <w:rPr>
            <w:rStyle w:val="Hyperlink"/>
            <w:noProof/>
          </w:rPr>
          <w:t>Abbildung 12: Pumpe</w:t>
        </w:r>
        <w:r>
          <w:rPr>
            <w:noProof/>
            <w:webHidden/>
          </w:rPr>
          <w:tab/>
        </w:r>
        <w:r>
          <w:rPr>
            <w:noProof/>
            <w:webHidden/>
          </w:rPr>
          <w:fldChar w:fldCharType="begin"/>
        </w:r>
        <w:r>
          <w:rPr>
            <w:noProof/>
            <w:webHidden/>
          </w:rPr>
          <w:instrText xml:space="preserve"> PAGEREF _Toc197611934 \h </w:instrText>
        </w:r>
        <w:r>
          <w:rPr>
            <w:noProof/>
            <w:webHidden/>
          </w:rPr>
        </w:r>
        <w:r>
          <w:rPr>
            <w:noProof/>
            <w:webHidden/>
          </w:rPr>
          <w:fldChar w:fldCharType="separate"/>
        </w:r>
        <w:r>
          <w:rPr>
            <w:noProof/>
            <w:webHidden/>
          </w:rPr>
          <w:t>8</w:t>
        </w:r>
        <w:r>
          <w:rPr>
            <w:noProof/>
            <w:webHidden/>
          </w:rPr>
          <w:fldChar w:fldCharType="end"/>
        </w:r>
      </w:hyperlink>
    </w:p>
    <w:p w14:paraId="39CB676B" w14:textId="288DCD4A"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5" w:history="1">
        <w:r w:rsidRPr="004E7BB5">
          <w:rPr>
            <w:rStyle w:val="Hyperlink"/>
            <w:noProof/>
          </w:rPr>
          <w:t>Abbildung 13: Grünlilie</w:t>
        </w:r>
        <w:r>
          <w:rPr>
            <w:noProof/>
            <w:webHidden/>
          </w:rPr>
          <w:tab/>
        </w:r>
        <w:r>
          <w:rPr>
            <w:noProof/>
            <w:webHidden/>
          </w:rPr>
          <w:fldChar w:fldCharType="begin"/>
        </w:r>
        <w:r>
          <w:rPr>
            <w:noProof/>
            <w:webHidden/>
          </w:rPr>
          <w:instrText xml:space="preserve"> PAGEREF _Toc197611935 \h </w:instrText>
        </w:r>
        <w:r>
          <w:rPr>
            <w:noProof/>
            <w:webHidden/>
          </w:rPr>
        </w:r>
        <w:r>
          <w:rPr>
            <w:noProof/>
            <w:webHidden/>
          </w:rPr>
          <w:fldChar w:fldCharType="separate"/>
        </w:r>
        <w:r>
          <w:rPr>
            <w:noProof/>
            <w:webHidden/>
          </w:rPr>
          <w:t>9</w:t>
        </w:r>
        <w:r>
          <w:rPr>
            <w:noProof/>
            <w:webHidden/>
          </w:rPr>
          <w:fldChar w:fldCharType="end"/>
        </w:r>
      </w:hyperlink>
    </w:p>
    <w:p w14:paraId="4B4B3AD4" w14:textId="542061CC"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6" w:history="1">
        <w:r w:rsidRPr="004E7BB5">
          <w:rPr>
            <w:rStyle w:val="Hyperlink"/>
            <w:noProof/>
          </w:rPr>
          <w:t>Abbildung 14: Areca-Palme</w:t>
        </w:r>
        <w:r>
          <w:rPr>
            <w:noProof/>
            <w:webHidden/>
          </w:rPr>
          <w:tab/>
        </w:r>
        <w:r>
          <w:rPr>
            <w:noProof/>
            <w:webHidden/>
          </w:rPr>
          <w:fldChar w:fldCharType="begin"/>
        </w:r>
        <w:r>
          <w:rPr>
            <w:noProof/>
            <w:webHidden/>
          </w:rPr>
          <w:instrText xml:space="preserve"> PAGEREF _Toc197611936 \h </w:instrText>
        </w:r>
        <w:r>
          <w:rPr>
            <w:noProof/>
            <w:webHidden/>
          </w:rPr>
        </w:r>
        <w:r>
          <w:rPr>
            <w:noProof/>
            <w:webHidden/>
          </w:rPr>
          <w:fldChar w:fldCharType="separate"/>
        </w:r>
        <w:r>
          <w:rPr>
            <w:noProof/>
            <w:webHidden/>
          </w:rPr>
          <w:t>9</w:t>
        </w:r>
        <w:r>
          <w:rPr>
            <w:noProof/>
            <w:webHidden/>
          </w:rPr>
          <w:fldChar w:fldCharType="end"/>
        </w:r>
      </w:hyperlink>
    </w:p>
    <w:p w14:paraId="201CB162" w14:textId="24A77A25"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7" w:history="1">
        <w:r w:rsidRPr="004E7BB5">
          <w:rPr>
            <w:rStyle w:val="Hyperlink"/>
            <w:noProof/>
          </w:rPr>
          <w:t>Abbildung 15: Drachenbaum</w:t>
        </w:r>
        <w:r>
          <w:rPr>
            <w:noProof/>
            <w:webHidden/>
          </w:rPr>
          <w:tab/>
        </w:r>
        <w:r>
          <w:rPr>
            <w:noProof/>
            <w:webHidden/>
          </w:rPr>
          <w:fldChar w:fldCharType="begin"/>
        </w:r>
        <w:r>
          <w:rPr>
            <w:noProof/>
            <w:webHidden/>
          </w:rPr>
          <w:instrText xml:space="preserve"> PAGEREF _Toc197611937 \h </w:instrText>
        </w:r>
        <w:r>
          <w:rPr>
            <w:noProof/>
            <w:webHidden/>
          </w:rPr>
        </w:r>
        <w:r>
          <w:rPr>
            <w:noProof/>
            <w:webHidden/>
          </w:rPr>
          <w:fldChar w:fldCharType="separate"/>
        </w:r>
        <w:r>
          <w:rPr>
            <w:noProof/>
            <w:webHidden/>
          </w:rPr>
          <w:t>10</w:t>
        </w:r>
        <w:r>
          <w:rPr>
            <w:noProof/>
            <w:webHidden/>
          </w:rPr>
          <w:fldChar w:fldCharType="end"/>
        </w:r>
      </w:hyperlink>
    </w:p>
    <w:p w14:paraId="07CDB254" w14:textId="202AAB93"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8" w:history="1">
        <w:r w:rsidRPr="004E7BB5">
          <w:rPr>
            <w:rStyle w:val="Hyperlink"/>
            <w:noProof/>
          </w:rPr>
          <w:t>Abbildung 16: Philodendron</w:t>
        </w:r>
        <w:r>
          <w:rPr>
            <w:noProof/>
            <w:webHidden/>
          </w:rPr>
          <w:tab/>
        </w:r>
        <w:r>
          <w:rPr>
            <w:noProof/>
            <w:webHidden/>
          </w:rPr>
          <w:fldChar w:fldCharType="begin"/>
        </w:r>
        <w:r>
          <w:rPr>
            <w:noProof/>
            <w:webHidden/>
          </w:rPr>
          <w:instrText xml:space="preserve"> PAGEREF _Toc197611938 \h </w:instrText>
        </w:r>
        <w:r>
          <w:rPr>
            <w:noProof/>
            <w:webHidden/>
          </w:rPr>
        </w:r>
        <w:r>
          <w:rPr>
            <w:noProof/>
            <w:webHidden/>
          </w:rPr>
          <w:fldChar w:fldCharType="separate"/>
        </w:r>
        <w:r>
          <w:rPr>
            <w:noProof/>
            <w:webHidden/>
          </w:rPr>
          <w:t>10</w:t>
        </w:r>
        <w:r>
          <w:rPr>
            <w:noProof/>
            <w:webHidden/>
          </w:rPr>
          <w:fldChar w:fldCharType="end"/>
        </w:r>
      </w:hyperlink>
    </w:p>
    <w:p w14:paraId="793EFD0E" w14:textId="31787A5A"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39" w:history="1">
        <w:r w:rsidRPr="004E7BB5">
          <w:rPr>
            <w:rStyle w:val="Hyperlink"/>
            <w:noProof/>
          </w:rPr>
          <w:t>Abbildung 17: Schefflera</w:t>
        </w:r>
        <w:r>
          <w:rPr>
            <w:noProof/>
            <w:webHidden/>
          </w:rPr>
          <w:tab/>
        </w:r>
        <w:r>
          <w:rPr>
            <w:noProof/>
            <w:webHidden/>
          </w:rPr>
          <w:fldChar w:fldCharType="begin"/>
        </w:r>
        <w:r>
          <w:rPr>
            <w:noProof/>
            <w:webHidden/>
          </w:rPr>
          <w:instrText xml:space="preserve"> PAGEREF _Toc197611939 \h </w:instrText>
        </w:r>
        <w:r>
          <w:rPr>
            <w:noProof/>
            <w:webHidden/>
          </w:rPr>
        </w:r>
        <w:r>
          <w:rPr>
            <w:noProof/>
            <w:webHidden/>
          </w:rPr>
          <w:fldChar w:fldCharType="separate"/>
        </w:r>
        <w:r>
          <w:rPr>
            <w:noProof/>
            <w:webHidden/>
          </w:rPr>
          <w:t>11</w:t>
        </w:r>
        <w:r>
          <w:rPr>
            <w:noProof/>
            <w:webHidden/>
          </w:rPr>
          <w:fldChar w:fldCharType="end"/>
        </w:r>
      </w:hyperlink>
    </w:p>
    <w:p w14:paraId="007EF94D" w14:textId="799D4455"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0" w:history="1">
        <w:r w:rsidRPr="004E7BB5">
          <w:rPr>
            <w:rStyle w:val="Hyperlink"/>
            <w:noProof/>
          </w:rPr>
          <w:t>Abbildung 18: Agalonema</w:t>
        </w:r>
        <w:r>
          <w:rPr>
            <w:noProof/>
            <w:webHidden/>
          </w:rPr>
          <w:tab/>
        </w:r>
        <w:r>
          <w:rPr>
            <w:noProof/>
            <w:webHidden/>
          </w:rPr>
          <w:fldChar w:fldCharType="begin"/>
        </w:r>
        <w:r>
          <w:rPr>
            <w:noProof/>
            <w:webHidden/>
          </w:rPr>
          <w:instrText xml:space="preserve"> PAGEREF _Toc197611940 \h </w:instrText>
        </w:r>
        <w:r>
          <w:rPr>
            <w:noProof/>
            <w:webHidden/>
          </w:rPr>
        </w:r>
        <w:r>
          <w:rPr>
            <w:noProof/>
            <w:webHidden/>
          </w:rPr>
          <w:fldChar w:fldCharType="separate"/>
        </w:r>
        <w:r>
          <w:rPr>
            <w:noProof/>
            <w:webHidden/>
          </w:rPr>
          <w:t>11</w:t>
        </w:r>
        <w:r>
          <w:rPr>
            <w:noProof/>
            <w:webHidden/>
          </w:rPr>
          <w:fldChar w:fldCharType="end"/>
        </w:r>
      </w:hyperlink>
    </w:p>
    <w:p w14:paraId="222EB227" w14:textId="6E0E0C97"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1" w:history="1">
        <w:r w:rsidRPr="004E7BB5">
          <w:rPr>
            <w:rStyle w:val="Hyperlink"/>
            <w:noProof/>
          </w:rPr>
          <w:t>Abbildung 19: Wein Emoji</w:t>
        </w:r>
        <w:r>
          <w:rPr>
            <w:noProof/>
            <w:webHidden/>
          </w:rPr>
          <w:tab/>
        </w:r>
        <w:r>
          <w:rPr>
            <w:noProof/>
            <w:webHidden/>
          </w:rPr>
          <w:fldChar w:fldCharType="begin"/>
        </w:r>
        <w:r>
          <w:rPr>
            <w:noProof/>
            <w:webHidden/>
          </w:rPr>
          <w:instrText xml:space="preserve"> PAGEREF _Toc197611941 \h </w:instrText>
        </w:r>
        <w:r>
          <w:rPr>
            <w:noProof/>
            <w:webHidden/>
          </w:rPr>
        </w:r>
        <w:r>
          <w:rPr>
            <w:noProof/>
            <w:webHidden/>
          </w:rPr>
          <w:fldChar w:fldCharType="separate"/>
        </w:r>
        <w:r>
          <w:rPr>
            <w:noProof/>
            <w:webHidden/>
          </w:rPr>
          <w:t>12</w:t>
        </w:r>
        <w:r>
          <w:rPr>
            <w:noProof/>
            <w:webHidden/>
          </w:rPr>
          <w:fldChar w:fldCharType="end"/>
        </w:r>
      </w:hyperlink>
    </w:p>
    <w:p w14:paraId="747537F7" w14:textId="718316ED"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2" w:history="1">
        <w:r w:rsidRPr="004E7BB5">
          <w:rPr>
            <w:rStyle w:val="Hyperlink"/>
            <w:noProof/>
          </w:rPr>
          <w:t>Abbildung 20: Lach Emoji</w:t>
        </w:r>
        <w:r>
          <w:rPr>
            <w:noProof/>
            <w:webHidden/>
          </w:rPr>
          <w:tab/>
        </w:r>
        <w:r>
          <w:rPr>
            <w:noProof/>
            <w:webHidden/>
          </w:rPr>
          <w:fldChar w:fldCharType="begin"/>
        </w:r>
        <w:r>
          <w:rPr>
            <w:noProof/>
            <w:webHidden/>
          </w:rPr>
          <w:instrText xml:space="preserve"> PAGEREF _Toc197611942 \h </w:instrText>
        </w:r>
        <w:r>
          <w:rPr>
            <w:noProof/>
            <w:webHidden/>
          </w:rPr>
        </w:r>
        <w:r>
          <w:rPr>
            <w:noProof/>
            <w:webHidden/>
          </w:rPr>
          <w:fldChar w:fldCharType="separate"/>
        </w:r>
        <w:r>
          <w:rPr>
            <w:noProof/>
            <w:webHidden/>
          </w:rPr>
          <w:t>12</w:t>
        </w:r>
        <w:r>
          <w:rPr>
            <w:noProof/>
            <w:webHidden/>
          </w:rPr>
          <w:fldChar w:fldCharType="end"/>
        </w:r>
      </w:hyperlink>
    </w:p>
    <w:p w14:paraId="4FF0F41B" w14:textId="21CA3731"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3" w:history="1">
        <w:r w:rsidRPr="004E7BB5">
          <w:rPr>
            <w:rStyle w:val="Hyperlink"/>
            <w:noProof/>
          </w:rPr>
          <w:t>Abbildung 21: Meh Emoji</w:t>
        </w:r>
        <w:r>
          <w:rPr>
            <w:noProof/>
            <w:webHidden/>
          </w:rPr>
          <w:tab/>
        </w:r>
        <w:r>
          <w:rPr>
            <w:noProof/>
            <w:webHidden/>
          </w:rPr>
          <w:fldChar w:fldCharType="begin"/>
        </w:r>
        <w:r>
          <w:rPr>
            <w:noProof/>
            <w:webHidden/>
          </w:rPr>
          <w:instrText xml:space="preserve"> PAGEREF _Toc197611943 \h </w:instrText>
        </w:r>
        <w:r>
          <w:rPr>
            <w:noProof/>
            <w:webHidden/>
          </w:rPr>
        </w:r>
        <w:r>
          <w:rPr>
            <w:noProof/>
            <w:webHidden/>
          </w:rPr>
          <w:fldChar w:fldCharType="separate"/>
        </w:r>
        <w:r>
          <w:rPr>
            <w:noProof/>
            <w:webHidden/>
          </w:rPr>
          <w:t>12</w:t>
        </w:r>
        <w:r>
          <w:rPr>
            <w:noProof/>
            <w:webHidden/>
          </w:rPr>
          <w:fldChar w:fldCharType="end"/>
        </w:r>
      </w:hyperlink>
    </w:p>
    <w:p w14:paraId="69D18B4B" w14:textId="0CCC2B62"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4" w:history="1">
        <w:r w:rsidRPr="004E7BB5">
          <w:rPr>
            <w:rStyle w:val="Hyperlink"/>
            <w:noProof/>
          </w:rPr>
          <w:t>Abbildung 22: Trauriger Emoji</w:t>
        </w:r>
        <w:r>
          <w:rPr>
            <w:noProof/>
            <w:webHidden/>
          </w:rPr>
          <w:tab/>
        </w:r>
        <w:r>
          <w:rPr>
            <w:noProof/>
            <w:webHidden/>
          </w:rPr>
          <w:fldChar w:fldCharType="begin"/>
        </w:r>
        <w:r>
          <w:rPr>
            <w:noProof/>
            <w:webHidden/>
          </w:rPr>
          <w:instrText xml:space="preserve"> PAGEREF _Toc197611944 \h </w:instrText>
        </w:r>
        <w:r>
          <w:rPr>
            <w:noProof/>
            <w:webHidden/>
          </w:rPr>
        </w:r>
        <w:r>
          <w:rPr>
            <w:noProof/>
            <w:webHidden/>
          </w:rPr>
          <w:fldChar w:fldCharType="separate"/>
        </w:r>
        <w:r>
          <w:rPr>
            <w:noProof/>
            <w:webHidden/>
          </w:rPr>
          <w:t>12</w:t>
        </w:r>
        <w:r>
          <w:rPr>
            <w:noProof/>
            <w:webHidden/>
          </w:rPr>
          <w:fldChar w:fldCharType="end"/>
        </w:r>
      </w:hyperlink>
    </w:p>
    <w:p w14:paraId="26D9B422" w14:textId="64C2A247"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5" w:history="1">
        <w:r w:rsidRPr="004E7BB5">
          <w:rPr>
            <w:rStyle w:val="Hyperlink"/>
            <w:noProof/>
          </w:rPr>
          <w:t>Abbildung 23: Verkabelungsdiagramm Basis Variante</w:t>
        </w:r>
        <w:r>
          <w:rPr>
            <w:noProof/>
            <w:webHidden/>
          </w:rPr>
          <w:tab/>
        </w:r>
        <w:r>
          <w:rPr>
            <w:noProof/>
            <w:webHidden/>
          </w:rPr>
          <w:fldChar w:fldCharType="begin"/>
        </w:r>
        <w:r>
          <w:rPr>
            <w:noProof/>
            <w:webHidden/>
          </w:rPr>
          <w:instrText xml:space="preserve"> PAGEREF _Toc197611945 \h </w:instrText>
        </w:r>
        <w:r>
          <w:rPr>
            <w:noProof/>
            <w:webHidden/>
          </w:rPr>
        </w:r>
        <w:r>
          <w:rPr>
            <w:noProof/>
            <w:webHidden/>
          </w:rPr>
          <w:fldChar w:fldCharType="separate"/>
        </w:r>
        <w:r>
          <w:rPr>
            <w:noProof/>
            <w:webHidden/>
          </w:rPr>
          <w:t>13</w:t>
        </w:r>
        <w:r>
          <w:rPr>
            <w:noProof/>
            <w:webHidden/>
          </w:rPr>
          <w:fldChar w:fldCharType="end"/>
        </w:r>
      </w:hyperlink>
    </w:p>
    <w:p w14:paraId="08E047CF" w14:textId="68550E8E"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6" w:history="1">
        <w:r w:rsidRPr="004E7BB5">
          <w:rPr>
            <w:rStyle w:val="Hyperlink"/>
            <w:noProof/>
          </w:rPr>
          <w:t>Abbildung 24: Verkabelundsdiagramm Erweiterte Variante</w:t>
        </w:r>
        <w:r>
          <w:rPr>
            <w:noProof/>
            <w:webHidden/>
          </w:rPr>
          <w:tab/>
        </w:r>
        <w:r>
          <w:rPr>
            <w:noProof/>
            <w:webHidden/>
          </w:rPr>
          <w:fldChar w:fldCharType="begin"/>
        </w:r>
        <w:r>
          <w:rPr>
            <w:noProof/>
            <w:webHidden/>
          </w:rPr>
          <w:instrText xml:space="preserve"> PAGEREF _Toc197611946 \h </w:instrText>
        </w:r>
        <w:r>
          <w:rPr>
            <w:noProof/>
            <w:webHidden/>
          </w:rPr>
        </w:r>
        <w:r>
          <w:rPr>
            <w:noProof/>
            <w:webHidden/>
          </w:rPr>
          <w:fldChar w:fldCharType="separate"/>
        </w:r>
        <w:r>
          <w:rPr>
            <w:noProof/>
            <w:webHidden/>
          </w:rPr>
          <w:t>13</w:t>
        </w:r>
        <w:r>
          <w:rPr>
            <w:noProof/>
            <w:webHidden/>
          </w:rPr>
          <w:fldChar w:fldCharType="end"/>
        </w:r>
      </w:hyperlink>
    </w:p>
    <w:p w14:paraId="1F2F804E" w14:textId="05A8CCC3"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7" w:history="1">
        <w:r w:rsidRPr="004E7BB5">
          <w:rPr>
            <w:rStyle w:val="Hyperlink"/>
            <w:noProof/>
          </w:rPr>
          <w:t>Abbildung 25: Verbesserung BV</w:t>
        </w:r>
        <w:r>
          <w:rPr>
            <w:noProof/>
            <w:webHidden/>
          </w:rPr>
          <w:tab/>
        </w:r>
        <w:r>
          <w:rPr>
            <w:noProof/>
            <w:webHidden/>
          </w:rPr>
          <w:fldChar w:fldCharType="begin"/>
        </w:r>
        <w:r>
          <w:rPr>
            <w:noProof/>
            <w:webHidden/>
          </w:rPr>
          <w:instrText xml:space="preserve"> PAGEREF _Toc197611947 \h </w:instrText>
        </w:r>
        <w:r>
          <w:rPr>
            <w:noProof/>
            <w:webHidden/>
          </w:rPr>
        </w:r>
        <w:r>
          <w:rPr>
            <w:noProof/>
            <w:webHidden/>
          </w:rPr>
          <w:fldChar w:fldCharType="separate"/>
        </w:r>
        <w:r>
          <w:rPr>
            <w:noProof/>
            <w:webHidden/>
          </w:rPr>
          <w:t>14</w:t>
        </w:r>
        <w:r>
          <w:rPr>
            <w:noProof/>
            <w:webHidden/>
          </w:rPr>
          <w:fldChar w:fldCharType="end"/>
        </w:r>
      </w:hyperlink>
    </w:p>
    <w:p w14:paraId="7C59FB56" w14:textId="460347E7"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8" w:history="1">
        <w:r w:rsidRPr="004E7BB5">
          <w:rPr>
            <w:rStyle w:val="Hyperlink"/>
            <w:noProof/>
          </w:rPr>
          <w:t>Abbildung 26: Verbesserung EV</w:t>
        </w:r>
        <w:r>
          <w:rPr>
            <w:noProof/>
            <w:webHidden/>
          </w:rPr>
          <w:tab/>
        </w:r>
        <w:r>
          <w:rPr>
            <w:noProof/>
            <w:webHidden/>
          </w:rPr>
          <w:fldChar w:fldCharType="begin"/>
        </w:r>
        <w:r>
          <w:rPr>
            <w:noProof/>
            <w:webHidden/>
          </w:rPr>
          <w:instrText xml:space="preserve"> PAGEREF _Toc197611948 \h </w:instrText>
        </w:r>
        <w:r>
          <w:rPr>
            <w:noProof/>
            <w:webHidden/>
          </w:rPr>
        </w:r>
        <w:r>
          <w:rPr>
            <w:noProof/>
            <w:webHidden/>
          </w:rPr>
          <w:fldChar w:fldCharType="separate"/>
        </w:r>
        <w:r>
          <w:rPr>
            <w:noProof/>
            <w:webHidden/>
          </w:rPr>
          <w:t>14</w:t>
        </w:r>
        <w:r>
          <w:rPr>
            <w:noProof/>
            <w:webHidden/>
          </w:rPr>
          <w:fldChar w:fldCharType="end"/>
        </w:r>
      </w:hyperlink>
    </w:p>
    <w:p w14:paraId="230C0BA1" w14:textId="458D0E3C"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49" w:history="1">
        <w:r w:rsidRPr="004E7BB5">
          <w:rPr>
            <w:rStyle w:val="Hyperlink"/>
            <w:noProof/>
          </w:rPr>
          <w:t>Abbildung 27: Volumen der Box</w:t>
        </w:r>
        <w:r>
          <w:rPr>
            <w:noProof/>
            <w:webHidden/>
          </w:rPr>
          <w:tab/>
        </w:r>
        <w:r>
          <w:rPr>
            <w:noProof/>
            <w:webHidden/>
          </w:rPr>
          <w:fldChar w:fldCharType="begin"/>
        </w:r>
        <w:r>
          <w:rPr>
            <w:noProof/>
            <w:webHidden/>
          </w:rPr>
          <w:instrText xml:space="preserve"> PAGEREF _Toc197611949 \h </w:instrText>
        </w:r>
        <w:r>
          <w:rPr>
            <w:noProof/>
            <w:webHidden/>
          </w:rPr>
        </w:r>
        <w:r>
          <w:rPr>
            <w:noProof/>
            <w:webHidden/>
          </w:rPr>
          <w:fldChar w:fldCharType="separate"/>
        </w:r>
        <w:r>
          <w:rPr>
            <w:noProof/>
            <w:webHidden/>
          </w:rPr>
          <w:t>15</w:t>
        </w:r>
        <w:r>
          <w:rPr>
            <w:noProof/>
            <w:webHidden/>
          </w:rPr>
          <w:fldChar w:fldCharType="end"/>
        </w:r>
      </w:hyperlink>
    </w:p>
    <w:p w14:paraId="2026DCDB" w14:textId="53011CF5"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50" w:history="1">
        <w:r w:rsidRPr="004E7BB5">
          <w:rPr>
            <w:rStyle w:val="Hyperlink"/>
            <w:noProof/>
          </w:rPr>
          <w:t>Abbildung 28: Rechte Seite</w:t>
        </w:r>
        <w:r>
          <w:rPr>
            <w:noProof/>
            <w:webHidden/>
          </w:rPr>
          <w:tab/>
        </w:r>
        <w:r>
          <w:rPr>
            <w:noProof/>
            <w:webHidden/>
          </w:rPr>
          <w:fldChar w:fldCharType="begin"/>
        </w:r>
        <w:r>
          <w:rPr>
            <w:noProof/>
            <w:webHidden/>
          </w:rPr>
          <w:instrText xml:space="preserve"> PAGEREF _Toc197611950 \h </w:instrText>
        </w:r>
        <w:r>
          <w:rPr>
            <w:noProof/>
            <w:webHidden/>
          </w:rPr>
        </w:r>
        <w:r>
          <w:rPr>
            <w:noProof/>
            <w:webHidden/>
          </w:rPr>
          <w:fldChar w:fldCharType="separate"/>
        </w:r>
        <w:r>
          <w:rPr>
            <w:noProof/>
            <w:webHidden/>
          </w:rPr>
          <w:t>15</w:t>
        </w:r>
        <w:r>
          <w:rPr>
            <w:noProof/>
            <w:webHidden/>
          </w:rPr>
          <w:fldChar w:fldCharType="end"/>
        </w:r>
      </w:hyperlink>
    </w:p>
    <w:p w14:paraId="0DF38E56" w14:textId="1F58F221"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51" w:history="1">
        <w:r w:rsidRPr="004E7BB5">
          <w:rPr>
            <w:rStyle w:val="Hyperlink"/>
            <w:noProof/>
          </w:rPr>
          <w:t>Abbildung 29: Rückseite der Box</w:t>
        </w:r>
        <w:r>
          <w:rPr>
            <w:noProof/>
            <w:webHidden/>
          </w:rPr>
          <w:tab/>
        </w:r>
        <w:r>
          <w:rPr>
            <w:noProof/>
            <w:webHidden/>
          </w:rPr>
          <w:fldChar w:fldCharType="begin"/>
        </w:r>
        <w:r>
          <w:rPr>
            <w:noProof/>
            <w:webHidden/>
          </w:rPr>
          <w:instrText xml:space="preserve"> PAGEREF _Toc197611951 \h </w:instrText>
        </w:r>
        <w:r>
          <w:rPr>
            <w:noProof/>
            <w:webHidden/>
          </w:rPr>
        </w:r>
        <w:r>
          <w:rPr>
            <w:noProof/>
            <w:webHidden/>
          </w:rPr>
          <w:fldChar w:fldCharType="separate"/>
        </w:r>
        <w:r>
          <w:rPr>
            <w:noProof/>
            <w:webHidden/>
          </w:rPr>
          <w:t>16</w:t>
        </w:r>
        <w:r>
          <w:rPr>
            <w:noProof/>
            <w:webHidden/>
          </w:rPr>
          <w:fldChar w:fldCharType="end"/>
        </w:r>
      </w:hyperlink>
    </w:p>
    <w:p w14:paraId="53A82560" w14:textId="295C946C"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52" w:history="1">
        <w:r w:rsidRPr="004E7BB5">
          <w:rPr>
            <w:rStyle w:val="Hyperlink"/>
            <w:noProof/>
          </w:rPr>
          <w:t>Abbildung 30: Vorderseite der Box</w:t>
        </w:r>
        <w:r>
          <w:rPr>
            <w:noProof/>
            <w:webHidden/>
          </w:rPr>
          <w:tab/>
        </w:r>
        <w:r>
          <w:rPr>
            <w:noProof/>
            <w:webHidden/>
          </w:rPr>
          <w:fldChar w:fldCharType="begin"/>
        </w:r>
        <w:r>
          <w:rPr>
            <w:noProof/>
            <w:webHidden/>
          </w:rPr>
          <w:instrText xml:space="preserve"> PAGEREF _Toc197611952 \h </w:instrText>
        </w:r>
        <w:r>
          <w:rPr>
            <w:noProof/>
            <w:webHidden/>
          </w:rPr>
        </w:r>
        <w:r>
          <w:rPr>
            <w:noProof/>
            <w:webHidden/>
          </w:rPr>
          <w:fldChar w:fldCharType="separate"/>
        </w:r>
        <w:r>
          <w:rPr>
            <w:noProof/>
            <w:webHidden/>
          </w:rPr>
          <w:t>16</w:t>
        </w:r>
        <w:r>
          <w:rPr>
            <w:noProof/>
            <w:webHidden/>
          </w:rPr>
          <w:fldChar w:fldCharType="end"/>
        </w:r>
      </w:hyperlink>
    </w:p>
    <w:p w14:paraId="74AEAD30" w14:textId="09225B4B"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53" w:history="1">
        <w:r w:rsidRPr="004E7BB5">
          <w:rPr>
            <w:rStyle w:val="Hyperlink"/>
            <w:noProof/>
          </w:rPr>
          <w:t>Abbildung 31: Setup AquaPlant</w:t>
        </w:r>
        <w:r>
          <w:rPr>
            <w:noProof/>
            <w:webHidden/>
          </w:rPr>
          <w:tab/>
        </w:r>
        <w:r>
          <w:rPr>
            <w:noProof/>
            <w:webHidden/>
          </w:rPr>
          <w:fldChar w:fldCharType="begin"/>
        </w:r>
        <w:r>
          <w:rPr>
            <w:noProof/>
            <w:webHidden/>
          </w:rPr>
          <w:instrText xml:space="preserve"> PAGEREF _Toc197611953 \h </w:instrText>
        </w:r>
        <w:r>
          <w:rPr>
            <w:noProof/>
            <w:webHidden/>
          </w:rPr>
        </w:r>
        <w:r>
          <w:rPr>
            <w:noProof/>
            <w:webHidden/>
          </w:rPr>
          <w:fldChar w:fldCharType="separate"/>
        </w:r>
        <w:r>
          <w:rPr>
            <w:noProof/>
            <w:webHidden/>
          </w:rPr>
          <w:t>17</w:t>
        </w:r>
        <w:r>
          <w:rPr>
            <w:noProof/>
            <w:webHidden/>
          </w:rPr>
          <w:fldChar w:fldCharType="end"/>
        </w:r>
      </w:hyperlink>
    </w:p>
    <w:p w14:paraId="6C36F80E" w14:textId="64C582E6"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54" w:history="1">
        <w:r w:rsidRPr="004E7BB5">
          <w:rPr>
            <w:rStyle w:val="Hyperlink"/>
            <w:noProof/>
          </w:rPr>
          <w:t>Abbildung 35: Grober Flowchart</w:t>
        </w:r>
        <w:r>
          <w:rPr>
            <w:noProof/>
            <w:webHidden/>
          </w:rPr>
          <w:tab/>
        </w:r>
        <w:r>
          <w:rPr>
            <w:noProof/>
            <w:webHidden/>
          </w:rPr>
          <w:fldChar w:fldCharType="begin"/>
        </w:r>
        <w:r>
          <w:rPr>
            <w:noProof/>
            <w:webHidden/>
          </w:rPr>
          <w:instrText xml:space="preserve"> PAGEREF _Toc197611954 \h </w:instrText>
        </w:r>
        <w:r>
          <w:rPr>
            <w:noProof/>
            <w:webHidden/>
          </w:rPr>
        </w:r>
        <w:r>
          <w:rPr>
            <w:noProof/>
            <w:webHidden/>
          </w:rPr>
          <w:fldChar w:fldCharType="separate"/>
        </w:r>
        <w:r>
          <w:rPr>
            <w:noProof/>
            <w:webHidden/>
          </w:rPr>
          <w:t>18</w:t>
        </w:r>
        <w:r>
          <w:rPr>
            <w:noProof/>
            <w:webHidden/>
          </w:rPr>
          <w:fldChar w:fldCharType="end"/>
        </w:r>
      </w:hyperlink>
    </w:p>
    <w:p w14:paraId="13D72767" w14:textId="09DF0472"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55" w:history="1">
        <w:r w:rsidRPr="004E7BB5">
          <w:rPr>
            <w:rStyle w:val="Hyperlink"/>
            <w:noProof/>
          </w:rPr>
          <w:t>Abbildung 36: Flowchart Pumpe/Grafiken</w:t>
        </w:r>
        <w:r>
          <w:rPr>
            <w:noProof/>
            <w:webHidden/>
          </w:rPr>
          <w:tab/>
        </w:r>
        <w:r>
          <w:rPr>
            <w:noProof/>
            <w:webHidden/>
          </w:rPr>
          <w:fldChar w:fldCharType="begin"/>
        </w:r>
        <w:r>
          <w:rPr>
            <w:noProof/>
            <w:webHidden/>
          </w:rPr>
          <w:instrText xml:space="preserve"> PAGEREF _Toc197611955 \h </w:instrText>
        </w:r>
        <w:r>
          <w:rPr>
            <w:noProof/>
            <w:webHidden/>
          </w:rPr>
        </w:r>
        <w:r>
          <w:rPr>
            <w:noProof/>
            <w:webHidden/>
          </w:rPr>
          <w:fldChar w:fldCharType="separate"/>
        </w:r>
        <w:r>
          <w:rPr>
            <w:noProof/>
            <w:webHidden/>
          </w:rPr>
          <w:t>19</w:t>
        </w:r>
        <w:r>
          <w:rPr>
            <w:noProof/>
            <w:webHidden/>
          </w:rPr>
          <w:fldChar w:fldCharType="end"/>
        </w:r>
      </w:hyperlink>
    </w:p>
    <w:p w14:paraId="400F46B3" w14:textId="288F21FA"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56" w:history="1">
        <w:r w:rsidRPr="004E7BB5">
          <w:rPr>
            <w:rStyle w:val="Hyperlink"/>
            <w:noProof/>
          </w:rPr>
          <w:t>Abbildung 32: Position der Pflanze</w:t>
        </w:r>
        <w:r>
          <w:rPr>
            <w:noProof/>
            <w:webHidden/>
          </w:rPr>
          <w:tab/>
        </w:r>
        <w:r>
          <w:rPr>
            <w:noProof/>
            <w:webHidden/>
          </w:rPr>
          <w:fldChar w:fldCharType="begin"/>
        </w:r>
        <w:r>
          <w:rPr>
            <w:noProof/>
            <w:webHidden/>
          </w:rPr>
          <w:instrText xml:space="preserve"> PAGEREF _Toc197611956 \h </w:instrText>
        </w:r>
        <w:r>
          <w:rPr>
            <w:noProof/>
            <w:webHidden/>
          </w:rPr>
        </w:r>
        <w:r>
          <w:rPr>
            <w:noProof/>
            <w:webHidden/>
          </w:rPr>
          <w:fldChar w:fldCharType="separate"/>
        </w:r>
        <w:r>
          <w:rPr>
            <w:noProof/>
            <w:webHidden/>
          </w:rPr>
          <w:t>20</w:t>
        </w:r>
        <w:r>
          <w:rPr>
            <w:noProof/>
            <w:webHidden/>
          </w:rPr>
          <w:fldChar w:fldCharType="end"/>
        </w:r>
      </w:hyperlink>
    </w:p>
    <w:p w14:paraId="25182848" w14:textId="63C4F8FB"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57" w:history="1">
        <w:r w:rsidRPr="004E7BB5">
          <w:rPr>
            <w:rStyle w:val="Hyperlink"/>
            <w:noProof/>
          </w:rPr>
          <w:t>Abbildung 33: Stückliste</w:t>
        </w:r>
        <w:r>
          <w:rPr>
            <w:noProof/>
            <w:webHidden/>
          </w:rPr>
          <w:tab/>
        </w:r>
        <w:r>
          <w:rPr>
            <w:noProof/>
            <w:webHidden/>
          </w:rPr>
          <w:fldChar w:fldCharType="begin"/>
        </w:r>
        <w:r>
          <w:rPr>
            <w:noProof/>
            <w:webHidden/>
          </w:rPr>
          <w:instrText xml:space="preserve"> PAGEREF _Toc197611957 \h </w:instrText>
        </w:r>
        <w:r>
          <w:rPr>
            <w:noProof/>
            <w:webHidden/>
          </w:rPr>
        </w:r>
        <w:r>
          <w:rPr>
            <w:noProof/>
            <w:webHidden/>
          </w:rPr>
          <w:fldChar w:fldCharType="separate"/>
        </w:r>
        <w:r>
          <w:rPr>
            <w:noProof/>
            <w:webHidden/>
          </w:rPr>
          <w:t>21</w:t>
        </w:r>
        <w:r>
          <w:rPr>
            <w:noProof/>
            <w:webHidden/>
          </w:rPr>
          <w:fldChar w:fldCharType="end"/>
        </w:r>
      </w:hyperlink>
    </w:p>
    <w:p w14:paraId="2ACE112C" w14:textId="3F821CA7" w:rsidR="00B228FA" w:rsidRDefault="00B228FA">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7611958" w:history="1">
        <w:r w:rsidRPr="004E7BB5">
          <w:rPr>
            <w:rStyle w:val="Hyperlink"/>
            <w:noProof/>
          </w:rPr>
          <w:t>Abbildung 34: Auswertung des Forms</w:t>
        </w:r>
        <w:r>
          <w:rPr>
            <w:noProof/>
            <w:webHidden/>
          </w:rPr>
          <w:tab/>
        </w:r>
        <w:r>
          <w:rPr>
            <w:noProof/>
            <w:webHidden/>
          </w:rPr>
          <w:fldChar w:fldCharType="begin"/>
        </w:r>
        <w:r>
          <w:rPr>
            <w:noProof/>
            <w:webHidden/>
          </w:rPr>
          <w:instrText xml:space="preserve"> PAGEREF _Toc197611958 \h </w:instrText>
        </w:r>
        <w:r>
          <w:rPr>
            <w:noProof/>
            <w:webHidden/>
          </w:rPr>
        </w:r>
        <w:r>
          <w:rPr>
            <w:noProof/>
            <w:webHidden/>
          </w:rPr>
          <w:fldChar w:fldCharType="separate"/>
        </w:r>
        <w:r>
          <w:rPr>
            <w:noProof/>
            <w:webHidden/>
          </w:rPr>
          <w:t>21</w:t>
        </w:r>
        <w:r>
          <w:rPr>
            <w:noProof/>
            <w:webHidden/>
          </w:rPr>
          <w:fldChar w:fldCharType="end"/>
        </w:r>
      </w:hyperlink>
    </w:p>
    <w:p w14:paraId="212CD6CA" w14:textId="3E75959C" w:rsidR="00EB5B0F" w:rsidRDefault="00E13F17" w:rsidP="008A6972">
      <w:r>
        <w:fldChar w:fldCharType="end"/>
      </w:r>
      <w:bookmarkStart w:id="59" w:name="_Toc117236044"/>
    </w:p>
    <w:p w14:paraId="7221D65F" w14:textId="368ECAB4" w:rsidR="008A6972" w:rsidRPr="008A6972" w:rsidRDefault="00EB5B0F" w:rsidP="008A6972">
      <w:r>
        <w:br w:type="page"/>
      </w:r>
    </w:p>
    <w:p w14:paraId="5038D282" w14:textId="77777777" w:rsidR="00E13F17" w:rsidRDefault="00E13F17" w:rsidP="00E13F17">
      <w:pPr>
        <w:pStyle w:val="berschrift2"/>
      </w:pPr>
      <w:bookmarkStart w:id="60" w:name="_Toc197001904"/>
      <w:r>
        <w:lastRenderedPageBreak/>
        <w:t>Tabellen</w:t>
      </w:r>
      <w:bookmarkEnd w:id="59"/>
      <w:bookmarkEnd w:id="60"/>
    </w:p>
    <w:p w14:paraId="36A0F845" w14:textId="5381B2F8" w:rsidR="00B95668"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"Tabelle" </w:instrText>
      </w:r>
      <w:r>
        <w:rPr>
          <w:lang w:val="de-DE"/>
        </w:rPr>
        <w:fldChar w:fldCharType="separate"/>
      </w:r>
      <w:hyperlink w:anchor="_Toc196723774" w:history="1">
        <w:r w:rsidR="00B95668" w:rsidRPr="00824C97">
          <w:rPr>
            <w:rStyle w:val="Hyperlink"/>
            <w:noProof/>
          </w:rPr>
          <w:t>Tabelle 1: Wasserzustände</w:t>
        </w:r>
        <w:r w:rsidR="00B95668">
          <w:rPr>
            <w:noProof/>
            <w:webHidden/>
          </w:rPr>
          <w:tab/>
        </w:r>
        <w:r w:rsidR="00B95668">
          <w:rPr>
            <w:noProof/>
            <w:webHidden/>
          </w:rPr>
          <w:fldChar w:fldCharType="begin"/>
        </w:r>
        <w:r w:rsidR="00B95668">
          <w:rPr>
            <w:noProof/>
            <w:webHidden/>
          </w:rPr>
          <w:instrText xml:space="preserve"> PAGEREF _Toc196723774 \h </w:instrText>
        </w:r>
        <w:r w:rsidR="00B95668">
          <w:rPr>
            <w:noProof/>
            <w:webHidden/>
          </w:rPr>
        </w:r>
        <w:r w:rsidR="00B95668">
          <w:rPr>
            <w:noProof/>
            <w:webHidden/>
          </w:rPr>
          <w:fldChar w:fldCharType="separate"/>
        </w:r>
        <w:r w:rsidR="0086585B">
          <w:rPr>
            <w:noProof/>
            <w:webHidden/>
          </w:rPr>
          <w:t>8</w:t>
        </w:r>
        <w:r w:rsidR="00B95668">
          <w:rPr>
            <w:noProof/>
            <w:webHidden/>
          </w:rPr>
          <w:fldChar w:fldCharType="end"/>
        </w:r>
      </w:hyperlink>
    </w:p>
    <w:p w14:paraId="2EF097E0" w14:textId="586150FF" w:rsidR="00E13F17" w:rsidRDefault="00E13F17" w:rsidP="00E13F17">
      <w:pPr>
        <w:rPr>
          <w:lang w:val="de-DE"/>
        </w:rPr>
      </w:pPr>
      <w:r>
        <w:rPr>
          <w:lang w:val="de-DE"/>
        </w:rPr>
        <w:fldChar w:fldCharType="end"/>
      </w:r>
    </w:p>
    <w:p w14:paraId="5EFF2D43" w14:textId="77777777" w:rsidR="008A6972" w:rsidRPr="008A6972" w:rsidRDefault="008A6972" w:rsidP="008A6972">
      <w:bookmarkStart w:id="61" w:name="_Toc117236045"/>
    </w:p>
    <w:p w14:paraId="7E7848B7" w14:textId="77777777" w:rsidR="00E13F17" w:rsidRDefault="00E13F17" w:rsidP="00E13F17">
      <w:pPr>
        <w:pStyle w:val="berschrift2"/>
      </w:pPr>
      <w:bookmarkStart w:id="62" w:name="_Toc197001905"/>
      <w:r>
        <w:t>Quellen</w:t>
      </w:r>
      <w:bookmarkEnd w:id="61"/>
      <w:bookmarkEnd w:id="62"/>
    </w:p>
    <w:p w14:paraId="65DFF41F" w14:textId="77777777" w:rsidR="00EF4572" w:rsidRDefault="00E13F17" w:rsidP="00EF4572">
      <w:pPr>
        <w:pStyle w:val="Literaturverzeichnis"/>
        <w:ind w:left="720" w:hanging="720"/>
        <w:rPr>
          <w:noProof/>
          <w:sz w:val="24"/>
          <w:szCs w:val="24"/>
        </w:rPr>
      </w:pPr>
      <w:r>
        <w:rPr>
          <w:lang w:val="de-DE"/>
        </w:rPr>
        <w:fldChar w:fldCharType="begin"/>
      </w:r>
      <w:r>
        <w:instrText xml:space="preserve"> BIBLIOGRAPHY  \l 2055 </w:instrText>
      </w:r>
      <w:r>
        <w:rPr>
          <w:lang w:val="de-DE"/>
        </w:rPr>
        <w:fldChar w:fldCharType="separate"/>
      </w:r>
      <w:r w:rsidR="00EF4572">
        <w:rPr>
          <w:noProof/>
        </w:rPr>
        <w:t xml:space="preserve">Feey. (24. 04 2025). </w:t>
      </w:r>
      <w:r w:rsidR="00EF4572">
        <w:rPr>
          <w:i/>
          <w:iCs/>
          <w:noProof/>
        </w:rPr>
        <w:t>Feey</w:t>
      </w:r>
      <w:r w:rsidR="00EF4572">
        <w:rPr>
          <w:noProof/>
        </w:rPr>
        <w:t>. Von https://feey.ch/pages/philodendron abgerufen</w:t>
      </w:r>
    </w:p>
    <w:p w14:paraId="5BA52D84" w14:textId="77777777" w:rsidR="00EF4572" w:rsidRDefault="00EF4572" w:rsidP="00EF4572">
      <w:pPr>
        <w:pStyle w:val="Literaturverzeichnis"/>
        <w:ind w:left="720" w:hanging="720"/>
        <w:rPr>
          <w:noProof/>
        </w:rPr>
      </w:pPr>
      <w:r>
        <w:rPr>
          <w:noProof/>
        </w:rPr>
        <w:t xml:space="preserve">Greenmeup. (24. 04 2025). </w:t>
      </w:r>
      <w:r>
        <w:rPr>
          <w:i/>
          <w:iCs/>
          <w:noProof/>
        </w:rPr>
        <w:t>Greenmeup</w:t>
      </w:r>
      <w:r>
        <w:rPr>
          <w:noProof/>
        </w:rPr>
        <w:t>. Von https://greenmeup.de/blogs/pflanzen/dracaena-drachenbaum#:~:text=Der%20Drachenbaum%20ist%20eine%20sehr,daher%20hervorragend%20als%20prächtige%20Solitärpflanze. abgerufen</w:t>
      </w:r>
    </w:p>
    <w:p w14:paraId="6ACFFC23" w14:textId="77777777" w:rsidR="00EF4572" w:rsidRDefault="00EF4572" w:rsidP="00EF4572">
      <w:pPr>
        <w:pStyle w:val="Literaturverzeichnis"/>
        <w:ind w:left="720" w:hanging="720"/>
        <w:rPr>
          <w:noProof/>
        </w:rPr>
      </w:pPr>
      <w:r>
        <w:rPr>
          <w:noProof/>
        </w:rPr>
        <w:t xml:space="preserve">Hauenstein. (24. 04 2025). </w:t>
      </w:r>
      <w:r>
        <w:rPr>
          <w:i/>
          <w:iCs/>
          <w:noProof/>
        </w:rPr>
        <w:t>Hauenstein</w:t>
      </w:r>
      <w:r>
        <w:rPr>
          <w:noProof/>
        </w:rPr>
        <w:t>. Von https://www.hauenstein-rafz.ch/de/pflanzenwelt/pflanzenportrait/zimmerpflanzen/Gruenlilie-Chlorophytum-comosum.php#:~:text=Die%20Grünlilie%20gilt%20als%20Schadstofffilter,gerne%20als%20Schlafzimmer-Pflanze%20genutzt. abgerufen</w:t>
      </w:r>
    </w:p>
    <w:p w14:paraId="4808CD17" w14:textId="77777777" w:rsidR="00EF4572" w:rsidRDefault="00EF4572" w:rsidP="00EF4572">
      <w:pPr>
        <w:pStyle w:val="Literaturverzeichnis"/>
        <w:ind w:left="720" w:hanging="720"/>
        <w:rPr>
          <w:noProof/>
        </w:rPr>
      </w:pPr>
      <w:r>
        <w:rPr>
          <w:noProof/>
        </w:rPr>
        <w:t xml:space="preserve">Plantura. (24. 04 2025). </w:t>
      </w:r>
      <w:r>
        <w:rPr>
          <w:i/>
          <w:iCs/>
          <w:noProof/>
        </w:rPr>
        <w:t>Plantura</w:t>
      </w:r>
      <w:r>
        <w:rPr>
          <w:noProof/>
        </w:rPr>
        <w:t>. Von https://www.plantura.garden/zimmerpflanzen/goldfruchtpalme/goldfruchtpalme-pflanzenportrait#:~:text=Die%20Goldfruchtpalme%2C%20auch%20Areca-Palme,auch%20in%20Hydrokultur%20gehalten%20werden. abgerufen</w:t>
      </w:r>
    </w:p>
    <w:p w14:paraId="14B0C74C" w14:textId="77777777" w:rsidR="00EF4572" w:rsidRPr="00EF4572" w:rsidRDefault="00EF4572" w:rsidP="00EF4572">
      <w:pPr>
        <w:pStyle w:val="Literaturverzeichnis"/>
        <w:ind w:left="720" w:hanging="720"/>
        <w:rPr>
          <w:noProof/>
          <w:lang w:val="it-IT"/>
        </w:rPr>
      </w:pPr>
      <w:r w:rsidRPr="00EF4572">
        <w:rPr>
          <w:noProof/>
          <w:lang w:val="it-IT"/>
        </w:rPr>
        <w:t xml:space="preserve">Vivanno. (24. 04 2025). </w:t>
      </w:r>
      <w:r w:rsidRPr="00EF4572">
        <w:rPr>
          <w:i/>
          <w:iCs/>
          <w:noProof/>
          <w:lang w:val="it-IT"/>
        </w:rPr>
        <w:t>Vivanno</w:t>
      </w:r>
      <w:r w:rsidRPr="00EF4572">
        <w:rPr>
          <w:noProof/>
          <w:lang w:val="it-IT"/>
        </w:rPr>
        <w:t>. Von https://www.vivanno.de/journal/ratgeber/schefflera-strahlenaralie-pflanzen-pflegen-und-vermehren abgerufen</w:t>
      </w:r>
    </w:p>
    <w:p w14:paraId="678A8B77" w14:textId="5C520295" w:rsidR="00E13F17" w:rsidRPr="00213B29" w:rsidRDefault="00E13F17" w:rsidP="00EF4572">
      <w:pPr>
        <w:rPr>
          <w:lang w:val="de-DE"/>
        </w:rPr>
      </w:pPr>
      <w:r>
        <w:rPr>
          <w:lang w:val="de-DE"/>
        </w:rPr>
        <w:fldChar w:fldCharType="end"/>
      </w:r>
    </w:p>
    <w:sectPr w:rsidR="00E13F17" w:rsidRPr="00213B29" w:rsidSect="00B56828">
      <w:headerReference w:type="default" r:id="rId55"/>
      <w:footerReference w:type="default" r:id="rId56"/>
      <w:headerReference w:type="first" r:id="rId57"/>
      <w:footerReference w:type="first" r:id="rId58"/>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D9BA81" w14:textId="77777777" w:rsidR="00B73CB8" w:rsidRDefault="00B73CB8" w:rsidP="0093507C">
      <w:r>
        <w:separator/>
      </w:r>
    </w:p>
    <w:p w14:paraId="11D4B7DD" w14:textId="77777777" w:rsidR="00B73CB8" w:rsidRDefault="00B73CB8"/>
  </w:endnote>
  <w:endnote w:type="continuationSeparator" w:id="0">
    <w:p w14:paraId="5DFBEF1A" w14:textId="77777777" w:rsidR="00B73CB8" w:rsidRDefault="00B73CB8" w:rsidP="0093507C">
      <w:r>
        <w:continuationSeparator/>
      </w:r>
    </w:p>
    <w:p w14:paraId="2510A731" w14:textId="77777777" w:rsidR="00B73CB8" w:rsidRDefault="00B73C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07186" w14:textId="25138F38" w:rsidR="00211467" w:rsidRPr="00B56828" w:rsidRDefault="009545B0" w:rsidP="00B95E88">
    <w:pPr>
      <w:pStyle w:val="Fuzeile"/>
      <w:tabs>
        <w:tab w:val="clear" w:pos="4513"/>
        <w:tab w:val="clear" w:pos="9026"/>
        <w:tab w:val="right" w:pos="9356"/>
      </w:tabs>
      <w:rPr>
        <w:sz w:val="14"/>
        <w:szCs w:val="14"/>
      </w:rPr>
    </w:pPr>
    <w:r w:rsidRPr="00B56828">
      <w:rPr>
        <w:sz w:val="14"/>
        <w:szCs w:val="14"/>
      </w:rPr>
      <w:t>© 20</w:t>
    </w:r>
    <w:r w:rsidR="00976948" w:rsidRPr="00B56828">
      <w:rPr>
        <w:sz w:val="14"/>
        <w:szCs w:val="14"/>
      </w:rPr>
      <w:t>2</w:t>
    </w:r>
    <w:r w:rsidR="00BF5D47">
      <w:rPr>
        <w:sz w:val="14"/>
        <w:szCs w:val="14"/>
      </w:rPr>
      <w:t>5</w:t>
    </w:r>
    <w:r w:rsidRPr="00B56828">
      <w:rPr>
        <w:sz w:val="14"/>
        <w:szCs w:val="14"/>
      </w:rPr>
      <w:t xml:space="preserve"> </w:t>
    </w:r>
    <w:r w:rsidR="00612C28" w:rsidRPr="00B56828">
      <w:rPr>
        <w:rFonts w:ascii="Arial Black" w:hAnsi="Arial Black"/>
        <w:sz w:val="14"/>
        <w:szCs w:val="14"/>
      </w:rPr>
      <w:t>gbs</w:t>
    </w:r>
    <w:r w:rsidR="00612C28" w:rsidRPr="00B56828">
      <w:rPr>
        <w:sz w:val="14"/>
        <w:szCs w:val="14"/>
      </w:rPr>
      <w:t>sg.ch</w:t>
    </w:r>
    <w:r w:rsidR="00514E31" w:rsidRPr="00B56828">
      <w:rPr>
        <w:sz w:val="14"/>
        <w:szCs w:val="14"/>
      </w:rPr>
      <w:t xml:space="preserve"> </w:t>
    </w:r>
    <w:r w:rsidR="00514E31" w:rsidRPr="00B56828">
      <w:rPr>
        <w:color w:val="CCCC00"/>
        <w:sz w:val="14"/>
        <w:szCs w:val="14"/>
      </w:rPr>
      <w:t xml:space="preserve">| </w:t>
    </w:r>
    <w:r w:rsidR="008B058F">
      <w:rPr>
        <w:rFonts w:ascii="Arial Black" w:hAnsi="Arial Black"/>
        <w:sz w:val="14"/>
        <w:szCs w:val="14"/>
      </w:rPr>
      <w:t>Grundbildung</w:t>
    </w:r>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287EB5">
          <w:rPr>
            <w:rFonts w:ascii="Arial Black" w:hAnsi="Arial Black"/>
            <w:sz w:val="14"/>
            <w:szCs w:val="14"/>
          </w:rPr>
          <w:t>Projekt</w:t>
        </w:r>
      </w:sdtContent>
    </w:sdt>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Titel"/>
        <w:tag w:val=""/>
        <w:id w:val="-2122291734"/>
        <w:placeholder>
          <w:docPart w:val="1D155D8A2E594860B486659DFF4EE357"/>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B93FA1">
          <w:rPr>
            <w:rFonts w:ascii="Arial Black" w:hAnsi="Arial Black"/>
            <w:sz w:val="14"/>
            <w:szCs w:val="14"/>
          </w:rPr>
          <w:t>AquaPlant</w:t>
        </w:r>
        <w:proofErr w:type="spellEnd"/>
      </w:sdtContent>
    </w:sdt>
    <w:r w:rsidR="008B75C5" w:rsidRPr="00B56828">
      <w:rPr>
        <w:sz w:val="14"/>
        <w:szCs w:val="14"/>
      </w:rPr>
      <w:t xml:space="preserve"> </w:t>
    </w:r>
    <w:r w:rsidR="008B75C5" w:rsidRPr="00B56828">
      <w:rPr>
        <w:color w:val="CCCC00"/>
        <w:sz w:val="14"/>
        <w:szCs w:val="14"/>
      </w:rPr>
      <w:t xml:space="preserve">| </w:t>
    </w:r>
    <w:sdt>
      <w:sdtPr>
        <w:rPr>
          <w:sz w:val="14"/>
          <w:szCs w:val="14"/>
        </w:rPr>
        <w:alias w:val="Status"/>
        <w:tag w:val=""/>
        <w:id w:val="-1806687372"/>
        <w:placeholder>
          <w:docPart w:val="C8727F1BEEBD47E39EEB5195ECFC548B"/>
        </w:placeholder>
        <w:dataBinding w:prefixMappings="xmlns:ns0='http://purl.org/dc/elements/1.1/' xmlns:ns1='http://schemas.openxmlformats.org/package/2006/metadata/core-properties' " w:xpath="/ns1:coreProperties[1]/ns1:contentStatus[1]" w:storeItemID="{6C3C8BC8-F283-45AE-878A-BAB7291924A1}"/>
        <w:text/>
      </w:sdtPr>
      <w:sdtContent>
        <w:r w:rsidR="003537EA">
          <w:rPr>
            <w:sz w:val="14"/>
            <w:szCs w:val="14"/>
          </w:rPr>
          <w:t>v1.0</w:t>
        </w:r>
      </w:sdtContent>
    </w:sdt>
    <w:r w:rsidRPr="00B56828">
      <w:rPr>
        <w:sz w:val="14"/>
        <w:szCs w:val="14"/>
      </w:rPr>
      <w:tab/>
    </w:r>
    <w:r w:rsidRPr="00B56828">
      <w:rPr>
        <w:b/>
        <w:sz w:val="14"/>
        <w:szCs w:val="14"/>
      </w:rPr>
      <w:fldChar w:fldCharType="begin"/>
    </w:r>
    <w:r w:rsidRPr="00B56828">
      <w:rPr>
        <w:b/>
        <w:sz w:val="14"/>
        <w:szCs w:val="14"/>
      </w:rPr>
      <w:instrText>PAGE   \* MERGEFORMAT</w:instrText>
    </w:r>
    <w:r w:rsidRPr="00B56828">
      <w:rPr>
        <w:b/>
        <w:sz w:val="14"/>
        <w:szCs w:val="14"/>
      </w:rPr>
      <w:fldChar w:fldCharType="separate"/>
    </w:r>
    <w:r w:rsidR="00185852" w:rsidRPr="00B56828">
      <w:rPr>
        <w:b/>
        <w:noProof/>
        <w:sz w:val="14"/>
        <w:szCs w:val="14"/>
        <w:lang w:val="de-DE"/>
      </w:rPr>
      <w:t>6</w:t>
    </w:r>
    <w:r w:rsidRPr="00B56828">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10100" w14:textId="77777777" w:rsidR="00384032" w:rsidRPr="00384032" w:rsidRDefault="00384032" w:rsidP="00384032">
    <w:pPr>
      <w:pStyle w:val="Fuzeile"/>
      <w:tabs>
        <w:tab w:val="clear" w:pos="9026"/>
        <w:tab w:val="right" w:pos="9356"/>
      </w:tabs>
      <w:spacing w:line="190" w:lineRule="exact"/>
      <w:rPr>
        <w:sz w:val="14"/>
        <w:szCs w:val="14"/>
      </w:rPr>
    </w:pPr>
    <w:r w:rsidRPr="00387190">
      <w:tab/>
    </w:r>
    <w:r>
      <w:tab/>
    </w:r>
    <w:r>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4E9B5" w14:textId="77777777" w:rsidR="00B73CB8" w:rsidRDefault="00B73CB8" w:rsidP="0093507C">
      <w:r>
        <w:separator/>
      </w:r>
    </w:p>
    <w:p w14:paraId="46967921" w14:textId="77777777" w:rsidR="00B73CB8" w:rsidRDefault="00B73CB8"/>
  </w:footnote>
  <w:footnote w:type="continuationSeparator" w:id="0">
    <w:p w14:paraId="5F0E78E2" w14:textId="77777777" w:rsidR="00B73CB8" w:rsidRDefault="00B73CB8" w:rsidP="0093507C">
      <w:r>
        <w:continuationSeparator/>
      </w:r>
    </w:p>
    <w:p w14:paraId="49406F2F" w14:textId="77777777" w:rsidR="00B73CB8" w:rsidRDefault="00B73CB8"/>
  </w:footnote>
  <w:footnote w:id="1">
    <w:p w14:paraId="64D536AB" w14:textId="559A5432" w:rsidR="00084E64" w:rsidRDefault="00084E64">
      <w:pPr>
        <w:pStyle w:val="Funotentext"/>
      </w:pPr>
      <w:r>
        <w:rPr>
          <w:rStyle w:val="Funotenzeichen"/>
        </w:rPr>
        <w:footnoteRef/>
      </w:r>
      <w:r>
        <w:t xml:space="preserve"> </w:t>
      </w:r>
      <w:sdt>
        <w:sdtPr>
          <w:id w:val="-194081141"/>
          <w:citation/>
        </w:sdtPr>
        <w:sdtContent>
          <w:r w:rsidR="005729B2">
            <w:fldChar w:fldCharType="begin"/>
          </w:r>
          <w:r w:rsidR="005729B2">
            <w:instrText xml:space="preserve"> CITATION Hau25 \l 2055 </w:instrText>
          </w:r>
          <w:r w:rsidR="005729B2">
            <w:fldChar w:fldCharType="separate"/>
          </w:r>
          <w:r w:rsidR="005729B2">
            <w:rPr>
              <w:noProof/>
            </w:rPr>
            <w:t>(Hauenstein, 2025)</w:t>
          </w:r>
          <w:r w:rsidR="005729B2">
            <w:fldChar w:fldCharType="end"/>
          </w:r>
        </w:sdtContent>
      </w:sdt>
    </w:p>
  </w:footnote>
  <w:footnote w:id="2">
    <w:p w14:paraId="12B60F01" w14:textId="56E56D7F" w:rsidR="00165D58" w:rsidRDefault="00165D58">
      <w:pPr>
        <w:pStyle w:val="Funotentext"/>
      </w:pPr>
      <w:r>
        <w:rPr>
          <w:rStyle w:val="Funotenzeichen"/>
        </w:rPr>
        <w:footnoteRef/>
      </w:r>
      <w:r>
        <w:t xml:space="preserve"> </w:t>
      </w:r>
      <w:sdt>
        <w:sdtPr>
          <w:id w:val="-2129380862"/>
          <w:citation/>
        </w:sdtPr>
        <w:sdtContent>
          <w:r>
            <w:fldChar w:fldCharType="begin"/>
          </w:r>
          <w:r>
            <w:instrText xml:space="preserve"> CITATION Pla25 \l 2055 </w:instrText>
          </w:r>
          <w:r>
            <w:fldChar w:fldCharType="separate"/>
          </w:r>
          <w:r>
            <w:rPr>
              <w:noProof/>
            </w:rPr>
            <w:t>(Plantura, 2025)</w:t>
          </w:r>
          <w:r>
            <w:fldChar w:fldCharType="end"/>
          </w:r>
        </w:sdtContent>
      </w:sdt>
    </w:p>
  </w:footnote>
  <w:footnote w:id="3">
    <w:p w14:paraId="78FB1569" w14:textId="755A3E47" w:rsidR="0078297F" w:rsidRDefault="0078297F">
      <w:pPr>
        <w:pStyle w:val="Funotentext"/>
      </w:pPr>
      <w:r>
        <w:rPr>
          <w:rStyle w:val="Funotenzeichen"/>
        </w:rPr>
        <w:footnoteRef/>
      </w:r>
      <w:r>
        <w:t xml:space="preserve"> </w:t>
      </w:r>
      <w:sdt>
        <w:sdtPr>
          <w:id w:val="-185369107"/>
          <w:citation/>
        </w:sdtPr>
        <w:sdtContent>
          <w:r>
            <w:fldChar w:fldCharType="begin"/>
          </w:r>
          <w:r w:rsidR="00EF4572">
            <w:instrText xml:space="preserve">CITATION gre25 \l 2055 </w:instrText>
          </w:r>
          <w:r>
            <w:fldChar w:fldCharType="separate"/>
          </w:r>
          <w:r w:rsidR="00EF4572">
            <w:rPr>
              <w:noProof/>
            </w:rPr>
            <w:t>(Greenmeup, 2025)</w:t>
          </w:r>
          <w:r>
            <w:fldChar w:fldCharType="end"/>
          </w:r>
        </w:sdtContent>
      </w:sdt>
    </w:p>
  </w:footnote>
  <w:footnote w:id="4">
    <w:p w14:paraId="513E1409" w14:textId="1A50DF19" w:rsidR="00DE7772" w:rsidRDefault="00DE7772">
      <w:pPr>
        <w:pStyle w:val="Funotentext"/>
      </w:pPr>
      <w:r>
        <w:rPr>
          <w:rStyle w:val="Funotenzeichen"/>
        </w:rPr>
        <w:footnoteRef/>
      </w:r>
      <w:r>
        <w:t xml:space="preserve"> </w:t>
      </w:r>
      <w:sdt>
        <w:sdtPr>
          <w:id w:val="1603617050"/>
          <w:citation/>
        </w:sdtPr>
        <w:sdtContent>
          <w:r w:rsidR="003E380A">
            <w:fldChar w:fldCharType="begin"/>
          </w:r>
          <w:r w:rsidR="00EF4572">
            <w:instrText xml:space="preserve">CITATION fee25 \l 2055 </w:instrText>
          </w:r>
          <w:r w:rsidR="003E380A">
            <w:fldChar w:fldCharType="separate"/>
          </w:r>
          <w:r w:rsidR="00EF4572">
            <w:rPr>
              <w:noProof/>
            </w:rPr>
            <w:t>(Feey, 2025)</w:t>
          </w:r>
          <w:r w:rsidR="003E380A">
            <w:fldChar w:fldCharType="end"/>
          </w:r>
        </w:sdtContent>
      </w:sdt>
    </w:p>
  </w:footnote>
  <w:footnote w:id="5">
    <w:p w14:paraId="2FA934F0" w14:textId="30D99556" w:rsidR="00317BE9" w:rsidRDefault="00317BE9">
      <w:pPr>
        <w:pStyle w:val="Funotentext"/>
      </w:pPr>
      <w:r>
        <w:rPr>
          <w:rStyle w:val="Funotenzeichen"/>
        </w:rPr>
        <w:footnoteRef/>
      </w:r>
      <w:r>
        <w:t xml:space="preserve"> </w:t>
      </w:r>
      <w:sdt>
        <w:sdtPr>
          <w:id w:val="-612361004"/>
          <w:citation/>
        </w:sdtPr>
        <w:sdtContent>
          <w:r>
            <w:fldChar w:fldCharType="begin"/>
          </w:r>
          <w:r w:rsidR="00EF4572">
            <w:instrText xml:space="preserve">CITATION viv25 \l 2055 </w:instrText>
          </w:r>
          <w:r>
            <w:fldChar w:fldCharType="separate"/>
          </w:r>
          <w:r w:rsidR="00EF4572">
            <w:rPr>
              <w:noProof/>
            </w:rPr>
            <w:t>(Vivanno, 2025)</w:t>
          </w:r>
          <w:r>
            <w:fldChar w:fldCharType="end"/>
          </w:r>
        </w:sdtContent>
      </w:sdt>
    </w:p>
  </w:footnote>
  <w:footnote w:id="6">
    <w:p w14:paraId="2CBEDA93" w14:textId="7A2DCCA6" w:rsidR="0018187E" w:rsidRDefault="0018187E">
      <w:pPr>
        <w:pStyle w:val="Funotentext"/>
      </w:pPr>
      <w:r>
        <w:rPr>
          <w:rStyle w:val="Funotenzeichen"/>
        </w:rPr>
        <w:footnoteRef/>
      </w:r>
      <w:r>
        <w:t xml:space="preserve"> </w:t>
      </w:r>
      <w:sdt>
        <w:sdtPr>
          <w:id w:val="1149253368"/>
          <w:citation/>
        </w:sdtPr>
        <w:sdtContent>
          <w:r w:rsidR="00AC31AB">
            <w:fldChar w:fldCharType="begin"/>
          </w:r>
          <w:r w:rsidR="00AC31AB">
            <w:instrText xml:space="preserve"> CITATION Hau25 \l 2055 </w:instrText>
          </w:r>
          <w:r w:rsidR="00AC31AB">
            <w:fldChar w:fldCharType="separate"/>
          </w:r>
          <w:r w:rsidR="00AC31AB">
            <w:rPr>
              <w:noProof/>
            </w:rPr>
            <w:t>(Hauenstein, 2025)</w:t>
          </w:r>
          <w:r w:rsidR="00AC31AB">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465BC" w14:textId="77777777" w:rsidR="003801BB" w:rsidRDefault="003801BB" w:rsidP="003801BB">
    <w:pPr>
      <w:pStyle w:val="Kopfzeile"/>
      <w:jc w:val="right"/>
    </w:pPr>
    <w:r>
      <w:rPr>
        <w:noProof/>
        <w:sz w:val="14"/>
        <w:szCs w:val="14"/>
      </w:rPr>
      <w:drawing>
        <wp:inline distT="0" distB="0" distL="0" distR="0" wp14:anchorId="0D4AFB9C" wp14:editId="10A3379D">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6CFD6" w14:textId="77777777" w:rsidR="00402F62" w:rsidRPr="00B56828" w:rsidRDefault="00402F62" w:rsidP="00384032">
    <w:pPr>
      <w:pStyle w:val="Kopfzeile"/>
      <w:tabs>
        <w:tab w:val="clear" w:pos="9072"/>
        <w:tab w:val="right" w:pos="9356"/>
      </w:tabs>
      <w:rPr>
        <w:sz w:val="21"/>
        <w:szCs w:val="21"/>
      </w:rPr>
    </w:pPr>
    <w:r w:rsidRPr="00B56828">
      <w:rPr>
        <w:noProof/>
        <w:sz w:val="21"/>
        <w:szCs w:val="21"/>
      </w:rPr>
      <w:drawing>
        <wp:anchor distT="0" distB="0" distL="114300" distR="114300" simplePos="0" relativeHeight="251658240" behindDoc="0" locked="0" layoutInCell="1" allowOverlap="1" wp14:anchorId="60992E64" wp14:editId="6F95A08C">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828">
      <w:rPr>
        <w:sz w:val="21"/>
        <w:szCs w:val="21"/>
      </w:rPr>
      <w:t xml:space="preserve">Kanton </w:t>
    </w:r>
    <w:proofErr w:type="spellStart"/>
    <w:r w:rsidRPr="00B56828">
      <w:rPr>
        <w:sz w:val="21"/>
        <w:szCs w:val="21"/>
      </w:rPr>
      <w:t>St.Gallen</w:t>
    </w:r>
    <w:proofErr w:type="spellEnd"/>
  </w:p>
  <w:p w14:paraId="12902913" w14:textId="77777777" w:rsidR="00402F62" w:rsidRPr="00B56828" w:rsidRDefault="00402F62" w:rsidP="00402F62">
    <w:pPr>
      <w:pStyle w:val="Kopfzeile"/>
      <w:rPr>
        <w:sz w:val="21"/>
        <w:szCs w:val="21"/>
      </w:rPr>
    </w:pPr>
    <w:r w:rsidRPr="00B56828">
      <w:rPr>
        <w:color w:val="000000"/>
        <w:sz w:val="21"/>
        <w:szCs w:val="21"/>
      </w:rPr>
      <w:t xml:space="preserve">Gewerbliches Berufs- und Weiterbildungszentrum </w:t>
    </w:r>
    <w:proofErr w:type="spellStart"/>
    <w:r w:rsidRPr="00B56828">
      <w:rPr>
        <w:color w:val="000000"/>
        <w:sz w:val="21"/>
        <w:szCs w:val="21"/>
      </w:rPr>
      <w:t>St.Gallen</w:t>
    </w:r>
    <w:proofErr w:type="spellEnd"/>
  </w:p>
  <w:p w14:paraId="3F8479B2" w14:textId="77777777" w:rsidR="00402F62" w:rsidRPr="00B56828" w:rsidRDefault="00402F62" w:rsidP="00402F62">
    <w:pPr>
      <w:pStyle w:val="Kopfzeile"/>
      <w:rPr>
        <w:sz w:val="21"/>
        <w:szCs w:val="21"/>
      </w:rPr>
    </w:pPr>
  </w:p>
  <w:p w14:paraId="583D798E" w14:textId="77777777" w:rsidR="00402F62" w:rsidRPr="00B56828" w:rsidRDefault="008B058F">
    <w:pPr>
      <w:pStyle w:val="Kopfzeile"/>
      <w:rPr>
        <w:color w:val="000000"/>
        <w:sz w:val="21"/>
        <w:szCs w:val="21"/>
      </w:rPr>
    </w:pPr>
    <w:r>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92EA3"/>
    <w:multiLevelType w:val="hybridMultilevel"/>
    <w:tmpl w:val="A44434C6"/>
    <w:lvl w:ilvl="0" w:tplc="10D89116">
      <w:start w:val="300"/>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83E2C6A"/>
    <w:multiLevelType w:val="hybridMultilevel"/>
    <w:tmpl w:val="82BAB674"/>
    <w:lvl w:ilvl="0" w:tplc="164494A2">
      <w:start w:val="300"/>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1F5E8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7"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3"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7"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0B96E06"/>
    <w:multiLevelType w:val="hybridMultilevel"/>
    <w:tmpl w:val="9514B7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C9062BC"/>
    <w:multiLevelType w:val="hybridMultilevel"/>
    <w:tmpl w:val="12C459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492258521">
    <w:abstractNumId w:val="8"/>
  </w:num>
  <w:num w:numId="2" w16cid:durableId="885335915">
    <w:abstractNumId w:val="12"/>
  </w:num>
  <w:num w:numId="3" w16cid:durableId="1541669708">
    <w:abstractNumId w:val="21"/>
  </w:num>
  <w:num w:numId="4" w16cid:durableId="717050229">
    <w:abstractNumId w:val="21"/>
    <w:lvlOverride w:ilvl="0">
      <w:startOverride w:val="1"/>
    </w:lvlOverride>
  </w:num>
  <w:num w:numId="5" w16cid:durableId="1799176839">
    <w:abstractNumId w:val="18"/>
  </w:num>
  <w:num w:numId="6" w16cid:durableId="594873042">
    <w:abstractNumId w:val="1"/>
  </w:num>
  <w:num w:numId="7" w16cid:durableId="1953201978">
    <w:abstractNumId w:val="9"/>
  </w:num>
  <w:num w:numId="8" w16cid:durableId="607396363">
    <w:abstractNumId w:val="14"/>
  </w:num>
  <w:num w:numId="9" w16cid:durableId="1142312446">
    <w:abstractNumId w:val="19"/>
  </w:num>
  <w:num w:numId="10" w16cid:durableId="1515342826">
    <w:abstractNumId w:val="21"/>
    <w:lvlOverride w:ilvl="0">
      <w:startOverride w:val="1"/>
    </w:lvlOverride>
  </w:num>
  <w:num w:numId="11" w16cid:durableId="1049841991">
    <w:abstractNumId w:val="26"/>
  </w:num>
  <w:num w:numId="12" w16cid:durableId="15165753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2"/>
  </w:num>
  <w:num w:numId="14" w16cid:durableId="1061753058">
    <w:abstractNumId w:val="15"/>
  </w:num>
  <w:num w:numId="15" w16cid:durableId="165828512">
    <w:abstractNumId w:val="16"/>
  </w:num>
  <w:num w:numId="16" w16cid:durableId="417019854">
    <w:abstractNumId w:val="25"/>
  </w:num>
  <w:num w:numId="17" w16cid:durableId="878979182">
    <w:abstractNumId w:val="23"/>
  </w:num>
  <w:num w:numId="18" w16cid:durableId="1861435208">
    <w:abstractNumId w:val="10"/>
  </w:num>
  <w:num w:numId="19" w16cid:durableId="1266380464">
    <w:abstractNumId w:val="17"/>
  </w:num>
  <w:num w:numId="20" w16cid:durableId="1556695019">
    <w:abstractNumId w:val="22"/>
  </w:num>
  <w:num w:numId="21" w16cid:durableId="1655598767">
    <w:abstractNumId w:val="13"/>
  </w:num>
  <w:num w:numId="22" w16cid:durableId="9837577">
    <w:abstractNumId w:val="7"/>
  </w:num>
  <w:num w:numId="23" w16cid:durableId="1359501285">
    <w:abstractNumId w:val="11"/>
  </w:num>
  <w:num w:numId="24" w16cid:durableId="535698921">
    <w:abstractNumId w:val="24"/>
  </w:num>
  <w:num w:numId="25" w16cid:durableId="2065251020">
    <w:abstractNumId w:val="6"/>
  </w:num>
  <w:num w:numId="26" w16cid:durableId="407465554">
    <w:abstractNumId w:val="3"/>
  </w:num>
  <w:num w:numId="27" w16cid:durableId="1960448604">
    <w:abstractNumId w:val="5"/>
  </w:num>
  <w:num w:numId="28" w16cid:durableId="972906031">
    <w:abstractNumId w:val="4"/>
  </w:num>
  <w:num w:numId="29" w16cid:durableId="1162698424">
    <w:abstractNumId w:val="0"/>
  </w:num>
  <w:num w:numId="30" w16cid:durableId="618147510">
    <w:abstractNumId w:val="20"/>
  </w:num>
  <w:num w:numId="31" w16cid:durableId="60596725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A1"/>
    <w:rsid w:val="00001090"/>
    <w:rsid w:val="000018BE"/>
    <w:rsid w:val="000032F5"/>
    <w:rsid w:val="00010DB3"/>
    <w:rsid w:val="000117C4"/>
    <w:rsid w:val="00015508"/>
    <w:rsid w:val="00015ECC"/>
    <w:rsid w:val="0002511E"/>
    <w:rsid w:val="00025349"/>
    <w:rsid w:val="00032908"/>
    <w:rsid w:val="000349F1"/>
    <w:rsid w:val="00040CD1"/>
    <w:rsid w:val="000446E9"/>
    <w:rsid w:val="00044B26"/>
    <w:rsid w:val="00044C00"/>
    <w:rsid w:val="0005127E"/>
    <w:rsid w:val="00051E27"/>
    <w:rsid w:val="000564BE"/>
    <w:rsid w:val="000600C7"/>
    <w:rsid w:val="00060FBE"/>
    <w:rsid w:val="000626EB"/>
    <w:rsid w:val="00071853"/>
    <w:rsid w:val="000743C8"/>
    <w:rsid w:val="00075B36"/>
    <w:rsid w:val="00084E64"/>
    <w:rsid w:val="00087849"/>
    <w:rsid w:val="00091C6E"/>
    <w:rsid w:val="00093746"/>
    <w:rsid w:val="00097306"/>
    <w:rsid w:val="00097939"/>
    <w:rsid w:val="000A6C78"/>
    <w:rsid w:val="000A7220"/>
    <w:rsid w:val="000B2324"/>
    <w:rsid w:val="000B280C"/>
    <w:rsid w:val="000B5916"/>
    <w:rsid w:val="000C1E00"/>
    <w:rsid w:val="000C26DE"/>
    <w:rsid w:val="000C58A9"/>
    <w:rsid w:val="000C70CC"/>
    <w:rsid w:val="000D3804"/>
    <w:rsid w:val="000D7166"/>
    <w:rsid w:val="000E459F"/>
    <w:rsid w:val="000F2B1A"/>
    <w:rsid w:val="000F3F9A"/>
    <w:rsid w:val="000F51BD"/>
    <w:rsid w:val="0010398C"/>
    <w:rsid w:val="00103F30"/>
    <w:rsid w:val="00106457"/>
    <w:rsid w:val="00111841"/>
    <w:rsid w:val="00116C0B"/>
    <w:rsid w:val="00125959"/>
    <w:rsid w:val="00125D74"/>
    <w:rsid w:val="00141214"/>
    <w:rsid w:val="001461BE"/>
    <w:rsid w:val="001479BB"/>
    <w:rsid w:val="00153206"/>
    <w:rsid w:val="00162649"/>
    <w:rsid w:val="00165D58"/>
    <w:rsid w:val="00166602"/>
    <w:rsid w:val="001742BA"/>
    <w:rsid w:val="001752A2"/>
    <w:rsid w:val="0018187E"/>
    <w:rsid w:val="001826AE"/>
    <w:rsid w:val="00185852"/>
    <w:rsid w:val="00186089"/>
    <w:rsid w:val="00190C50"/>
    <w:rsid w:val="001A78B2"/>
    <w:rsid w:val="001C0EEB"/>
    <w:rsid w:val="001C151A"/>
    <w:rsid w:val="001D6CD4"/>
    <w:rsid w:val="001D7A2E"/>
    <w:rsid w:val="001E6772"/>
    <w:rsid w:val="001E77BE"/>
    <w:rsid w:val="001F18D0"/>
    <w:rsid w:val="001F2AA8"/>
    <w:rsid w:val="0020080E"/>
    <w:rsid w:val="0020759C"/>
    <w:rsid w:val="00211467"/>
    <w:rsid w:val="00212E66"/>
    <w:rsid w:val="00213BC8"/>
    <w:rsid w:val="00215E59"/>
    <w:rsid w:val="0022015B"/>
    <w:rsid w:val="00223D5D"/>
    <w:rsid w:val="00224434"/>
    <w:rsid w:val="00227BEB"/>
    <w:rsid w:val="00232404"/>
    <w:rsid w:val="0023253A"/>
    <w:rsid w:val="00235808"/>
    <w:rsid w:val="00242426"/>
    <w:rsid w:val="002441A8"/>
    <w:rsid w:val="00246771"/>
    <w:rsid w:val="00246B73"/>
    <w:rsid w:val="00264813"/>
    <w:rsid w:val="00264F41"/>
    <w:rsid w:val="002779FB"/>
    <w:rsid w:val="00285CA9"/>
    <w:rsid w:val="00287EB5"/>
    <w:rsid w:val="00287FDB"/>
    <w:rsid w:val="00293CA1"/>
    <w:rsid w:val="00294A1F"/>
    <w:rsid w:val="002A2B5A"/>
    <w:rsid w:val="002A30D1"/>
    <w:rsid w:val="002B4ED8"/>
    <w:rsid w:val="002B5D52"/>
    <w:rsid w:val="002B60AE"/>
    <w:rsid w:val="002C0EB4"/>
    <w:rsid w:val="002C1FDE"/>
    <w:rsid w:val="002D5756"/>
    <w:rsid w:val="002D5B2F"/>
    <w:rsid w:val="002F09C9"/>
    <w:rsid w:val="002F28F3"/>
    <w:rsid w:val="002F6183"/>
    <w:rsid w:val="002F6C62"/>
    <w:rsid w:val="00306067"/>
    <w:rsid w:val="00310A54"/>
    <w:rsid w:val="0031166B"/>
    <w:rsid w:val="0031338F"/>
    <w:rsid w:val="00317BE9"/>
    <w:rsid w:val="00320997"/>
    <w:rsid w:val="00327C72"/>
    <w:rsid w:val="00332CBF"/>
    <w:rsid w:val="0033573E"/>
    <w:rsid w:val="00335D45"/>
    <w:rsid w:val="003506BF"/>
    <w:rsid w:val="00351F8D"/>
    <w:rsid w:val="003537EA"/>
    <w:rsid w:val="003601B1"/>
    <w:rsid w:val="00360BBA"/>
    <w:rsid w:val="00372C41"/>
    <w:rsid w:val="003801BB"/>
    <w:rsid w:val="003813DF"/>
    <w:rsid w:val="00381555"/>
    <w:rsid w:val="00381DFC"/>
    <w:rsid w:val="00382972"/>
    <w:rsid w:val="00384032"/>
    <w:rsid w:val="0038670B"/>
    <w:rsid w:val="003A11D8"/>
    <w:rsid w:val="003A2DDC"/>
    <w:rsid w:val="003A3885"/>
    <w:rsid w:val="003C3BF6"/>
    <w:rsid w:val="003D261A"/>
    <w:rsid w:val="003E358C"/>
    <w:rsid w:val="003E380A"/>
    <w:rsid w:val="003F3DC9"/>
    <w:rsid w:val="00400171"/>
    <w:rsid w:val="004010DA"/>
    <w:rsid w:val="00402F62"/>
    <w:rsid w:val="00403167"/>
    <w:rsid w:val="00403232"/>
    <w:rsid w:val="00406310"/>
    <w:rsid w:val="0041507E"/>
    <w:rsid w:val="00416C6B"/>
    <w:rsid w:val="004227E4"/>
    <w:rsid w:val="004271C5"/>
    <w:rsid w:val="00431872"/>
    <w:rsid w:val="004431FE"/>
    <w:rsid w:val="00446F4F"/>
    <w:rsid w:val="00455542"/>
    <w:rsid w:val="00457251"/>
    <w:rsid w:val="00461224"/>
    <w:rsid w:val="004640FE"/>
    <w:rsid w:val="004671CA"/>
    <w:rsid w:val="00482521"/>
    <w:rsid w:val="004845FB"/>
    <w:rsid w:val="00485E52"/>
    <w:rsid w:val="00495DAC"/>
    <w:rsid w:val="004A0078"/>
    <w:rsid w:val="004A7BB0"/>
    <w:rsid w:val="004B2086"/>
    <w:rsid w:val="004B5203"/>
    <w:rsid w:val="004C1614"/>
    <w:rsid w:val="004C23E8"/>
    <w:rsid w:val="004C2BDB"/>
    <w:rsid w:val="004C42D6"/>
    <w:rsid w:val="004C4BE7"/>
    <w:rsid w:val="004C73BD"/>
    <w:rsid w:val="004D0991"/>
    <w:rsid w:val="004D1244"/>
    <w:rsid w:val="004D6D4B"/>
    <w:rsid w:val="004E157F"/>
    <w:rsid w:val="004E2FEC"/>
    <w:rsid w:val="004E68B3"/>
    <w:rsid w:val="004F4511"/>
    <w:rsid w:val="004F6179"/>
    <w:rsid w:val="004F632E"/>
    <w:rsid w:val="0051024B"/>
    <w:rsid w:val="00514E31"/>
    <w:rsid w:val="005240D6"/>
    <w:rsid w:val="00525564"/>
    <w:rsid w:val="00537869"/>
    <w:rsid w:val="00542ECA"/>
    <w:rsid w:val="00543126"/>
    <w:rsid w:val="00544209"/>
    <w:rsid w:val="00546863"/>
    <w:rsid w:val="00553DDB"/>
    <w:rsid w:val="00554829"/>
    <w:rsid w:val="0055547E"/>
    <w:rsid w:val="0056016D"/>
    <w:rsid w:val="00561423"/>
    <w:rsid w:val="00567CC9"/>
    <w:rsid w:val="00567D08"/>
    <w:rsid w:val="00571C36"/>
    <w:rsid w:val="005729B2"/>
    <w:rsid w:val="005745F4"/>
    <w:rsid w:val="005856EB"/>
    <w:rsid w:val="005D624E"/>
    <w:rsid w:val="005D65E1"/>
    <w:rsid w:val="005D746B"/>
    <w:rsid w:val="005E78DB"/>
    <w:rsid w:val="005F1721"/>
    <w:rsid w:val="006019E5"/>
    <w:rsid w:val="00603039"/>
    <w:rsid w:val="00606AC2"/>
    <w:rsid w:val="00612C28"/>
    <w:rsid w:val="006233AA"/>
    <w:rsid w:val="00624952"/>
    <w:rsid w:val="00630005"/>
    <w:rsid w:val="00631B41"/>
    <w:rsid w:val="00632FE3"/>
    <w:rsid w:val="00636D59"/>
    <w:rsid w:val="00642CBD"/>
    <w:rsid w:val="00647E84"/>
    <w:rsid w:val="00653E77"/>
    <w:rsid w:val="00665F87"/>
    <w:rsid w:val="00666B2E"/>
    <w:rsid w:val="006729CC"/>
    <w:rsid w:val="00681F09"/>
    <w:rsid w:val="006824EC"/>
    <w:rsid w:val="006838B9"/>
    <w:rsid w:val="006908E7"/>
    <w:rsid w:val="00694EE0"/>
    <w:rsid w:val="006A26E3"/>
    <w:rsid w:val="006A5F19"/>
    <w:rsid w:val="006B107F"/>
    <w:rsid w:val="006B3DA8"/>
    <w:rsid w:val="006B3F1A"/>
    <w:rsid w:val="006C06F1"/>
    <w:rsid w:val="006C08C3"/>
    <w:rsid w:val="006C5E83"/>
    <w:rsid w:val="006D0AEF"/>
    <w:rsid w:val="006D0E2F"/>
    <w:rsid w:val="006D11F6"/>
    <w:rsid w:val="006E0934"/>
    <w:rsid w:val="006E1D0A"/>
    <w:rsid w:val="006E6D02"/>
    <w:rsid w:val="006E6EC6"/>
    <w:rsid w:val="006F097E"/>
    <w:rsid w:val="006F1ACB"/>
    <w:rsid w:val="006F230D"/>
    <w:rsid w:val="006F374A"/>
    <w:rsid w:val="006F3DA8"/>
    <w:rsid w:val="006F786D"/>
    <w:rsid w:val="006F78C7"/>
    <w:rsid w:val="007003BF"/>
    <w:rsid w:val="007048DC"/>
    <w:rsid w:val="00704A65"/>
    <w:rsid w:val="0071484D"/>
    <w:rsid w:val="00715CF5"/>
    <w:rsid w:val="0072600B"/>
    <w:rsid w:val="00730604"/>
    <w:rsid w:val="00731956"/>
    <w:rsid w:val="0073367E"/>
    <w:rsid w:val="00734824"/>
    <w:rsid w:val="00735702"/>
    <w:rsid w:val="0073664C"/>
    <w:rsid w:val="00751DCC"/>
    <w:rsid w:val="00751E41"/>
    <w:rsid w:val="00752E58"/>
    <w:rsid w:val="00756294"/>
    <w:rsid w:val="00757A20"/>
    <w:rsid w:val="00766489"/>
    <w:rsid w:val="00775F81"/>
    <w:rsid w:val="007776DC"/>
    <w:rsid w:val="0078297F"/>
    <w:rsid w:val="007846D7"/>
    <w:rsid w:val="0078620A"/>
    <w:rsid w:val="00792D6E"/>
    <w:rsid w:val="00793DC9"/>
    <w:rsid w:val="0079604E"/>
    <w:rsid w:val="007A1399"/>
    <w:rsid w:val="007A2550"/>
    <w:rsid w:val="007A30F8"/>
    <w:rsid w:val="007A321E"/>
    <w:rsid w:val="007B3A8A"/>
    <w:rsid w:val="007B67BF"/>
    <w:rsid w:val="007C2CED"/>
    <w:rsid w:val="007D1B07"/>
    <w:rsid w:val="007F3B1D"/>
    <w:rsid w:val="00807B26"/>
    <w:rsid w:val="00815C14"/>
    <w:rsid w:val="00816E6B"/>
    <w:rsid w:val="008207D7"/>
    <w:rsid w:val="008248E0"/>
    <w:rsid w:val="00826834"/>
    <w:rsid w:val="00830761"/>
    <w:rsid w:val="0083230A"/>
    <w:rsid w:val="00834FFE"/>
    <w:rsid w:val="00835B86"/>
    <w:rsid w:val="00836485"/>
    <w:rsid w:val="00840F3A"/>
    <w:rsid w:val="00842BEA"/>
    <w:rsid w:val="00842C6D"/>
    <w:rsid w:val="00843899"/>
    <w:rsid w:val="00843B79"/>
    <w:rsid w:val="00854E8A"/>
    <w:rsid w:val="00855172"/>
    <w:rsid w:val="0085790D"/>
    <w:rsid w:val="0086585B"/>
    <w:rsid w:val="00866359"/>
    <w:rsid w:val="0086674D"/>
    <w:rsid w:val="0087310B"/>
    <w:rsid w:val="00876465"/>
    <w:rsid w:val="00877AB6"/>
    <w:rsid w:val="00880376"/>
    <w:rsid w:val="00883AB9"/>
    <w:rsid w:val="00890A2C"/>
    <w:rsid w:val="008945E5"/>
    <w:rsid w:val="008A6972"/>
    <w:rsid w:val="008A6EAA"/>
    <w:rsid w:val="008B058F"/>
    <w:rsid w:val="008B262A"/>
    <w:rsid w:val="008B75C5"/>
    <w:rsid w:val="008C250A"/>
    <w:rsid w:val="008D4035"/>
    <w:rsid w:val="008E10BE"/>
    <w:rsid w:val="008E2829"/>
    <w:rsid w:val="008E314C"/>
    <w:rsid w:val="008E5475"/>
    <w:rsid w:val="008E6BF7"/>
    <w:rsid w:val="00900CC5"/>
    <w:rsid w:val="0090311A"/>
    <w:rsid w:val="00906379"/>
    <w:rsid w:val="0091174E"/>
    <w:rsid w:val="009121EB"/>
    <w:rsid w:val="009161F7"/>
    <w:rsid w:val="0092092B"/>
    <w:rsid w:val="00920DAB"/>
    <w:rsid w:val="0092260A"/>
    <w:rsid w:val="009230B1"/>
    <w:rsid w:val="00926D39"/>
    <w:rsid w:val="0093507C"/>
    <w:rsid w:val="009430AB"/>
    <w:rsid w:val="00950855"/>
    <w:rsid w:val="009545B0"/>
    <w:rsid w:val="00961BFA"/>
    <w:rsid w:val="009637AD"/>
    <w:rsid w:val="00963BA8"/>
    <w:rsid w:val="00976948"/>
    <w:rsid w:val="00980856"/>
    <w:rsid w:val="00992FC6"/>
    <w:rsid w:val="009957C9"/>
    <w:rsid w:val="009A0A62"/>
    <w:rsid w:val="009A277B"/>
    <w:rsid w:val="009A2BD5"/>
    <w:rsid w:val="009B43B4"/>
    <w:rsid w:val="009B64CC"/>
    <w:rsid w:val="009B6CB0"/>
    <w:rsid w:val="009D074F"/>
    <w:rsid w:val="009D13C9"/>
    <w:rsid w:val="009D4B20"/>
    <w:rsid w:val="009D6357"/>
    <w:rsid w:val="009D7D77"/>
    <w:rsid w:val="009E0CAB"/>
    <w:rsid w:val="00A065F5"/>
    <w:rsid w:val="00A121CA"/>
    <w:rsid w:val="00A14E1F"/>
    <w:rsid w:val="00A2296B"/>
    <w:rsid w:val="00A2307C"/>
    <w:rsid w:val="00A45838"/>
    <w:rsid w:val="00A55A90"/>
    <w:rsid w:val="00A73164"/>
    <w:rsid w:val="00A803CD"/>
    <w:rsid w:val="00A9018F"/>
    <w:rsid w:val="00A90A2E"/>
    <w:rsid w:val="00A927F4"/>
    <w:rsid w:val="00A9344D"/>
    <w:rsid w:val="00A96BE5"/>
    <w:rsid w:val="00A96F39"/>
    <w:rsid w:val="00A9746F"/>
    <w:rsid w:val="00A97937"/>
    <w:rsid w:val="00AA14E5"/>
    <w:rsid w:val="00AB0CB0"/>
    <w:rsid w:val="00AB302A"/>
    <w:rsid w:val="00AB56B8"/>
    <w:rsid w:val="00AC154E"/>
    <w:rsid w:val="00AC2025"/>
    <w:rsid w:val="00AC31AB"/>
    <w:rsid w:val="00AD0896"/>
    <w:rsid w:val="00AD48AD"/>
    <w:rsid w:val="00AD7929"/>
    <w:rsid w:val="00AE13B5"/>
    <w:rsid w:val="00AE1E08"/>
    <w:rsid w:val="00AE5676"/>
    <w:rsid w:val="00AF4290"/>
    <w:rsid w:val="00AF4A41"/>
    <w:rsid w:val="00B054A2"/>
    <w:rsid w:val="00B1778E"/>
    <w:rsid w:val="00B228FA"/>
    <w:rsid w:val="00B3647A"/>
    <w:rsid w:val="00B40B55"/>
    <w:rsid w:val="00B42D06"/>
    <w:rsid w:val="00B45D12"/>
    <w:rsid w:val="00B514F7"/>
    <w:rsid w:val="00B530DC"/>
    <w:rsid w:val="00B56828"/>
    <w:rsid w:val="00B606C3"/>
    <w:rsid w:val="00B60EF0"/>
    <w:rsid w:val="00B61CB5"/>
    <w:rsid w:val="00B62E74"/>
    <w:rsid w:val="00B63CE1"/>
    <w:rsid w:val="00B67101"/>
    <w:rsid w:val="00B7002E"/>
    <w:rsid w:val="00B73CB8"/>
    <w:rsid w:val="00B80E5F"/>
    <w:rsid w:val="00B81000"/>
    <w:rsid w:val="00B828E2"/>
    <w:rsid w:val="00B87BA0"/>
    <w:rsid w:val="00B93FA1"/>
    <w:rsid w:val="00B946DA"/>
    <w:rsid w:val="00B95668"/>
    <w:rsid w:val="00B956B5"/>
    <w:rsid w:val="00B95E88"/>
    <w:rsid w:val="00BA2DFE"/>
    <w:rsid w:val="00BA5CCC"/>
    <w:rsid w:val="00BA66B2"/>
    <w:rsid w:val="00BA7221"/>
    <w:rsid w:val="00BB3D12"/>
    <w:rsid w:val="00BB6601"/>
    <w:rsid w:val="00BD5645"/>
    <w:rsid w:val="00BD72A2"/>
    <w:rsid w:val="00BE1162"/>
    <w:rsid w:val="00BE5154"/>
    <w:rsid w:val="00BE7044"/>
    <w:rsid w:val="00BF21CF"/>
    <w:rsid w:val="00BF29E2"/>
    <w:rsid w:val="00BF33E8"/>
    <w:rsid w:val="00BF5D47"/>
    <w:rsid w:val="00BF6F5A"/>
    <w:rsid w:val="00BF73AD"/>
    <w:rsid w:val="00C01505"/>
    <w:rsid w:val="00C14D62"/>
    <w:rsid w:val="00C212A2"/>
    <w:rsid w:val="00C24E3B"/>
    <w:rsid w:val="00C31AD9"/>
    <w:rsid w:val="00C31DEA"/>
    <w:rsid w:val="00C32AB1"/>
    <w:rsid w:val="00C36B1D"/>
    <w:rsid w:val="00C40D24"/>
    <w:rsid w:val="00C41636"/>
    <w:rsid w:val="00C41F7D"/>
    <w:rsid w:val="00C42169"/>
    <w:rsid w:val="00C4697D"/>
    <w:rsid w:val="00C47A40"/>
    <w:rsid w:val="00C55172"/>
    <w:rsid w:val="00C63B37"/>
    <w:rsid w:val="00C8418E"/>
    <w:rsid w:val="00C96F90"/>
    <w:rsid w:val="00CA065C"/>
    <w:rsid w:val="00CA4B57"/>
    <w:rsid w:val="00CB02C8"/>
    <w:rsid w:val="00CB381F"/>
    <w:rsid w:val="00CC559B"/>
    <w:rsid w:val="00CD16C6"/>
    <w:rsid w:val="00CD19CD"/>
    <w:rsid w:val="00CD3A4F"/>
    <w:rsid w:val="00CD40C7"/>
    <w:rsid w:val="00CE41DE"/>
    <w:rsid w:val="00CE7D82"/>
    <w:rsid w:val="00CF23A9"/>
    <w:rsid w:val="00CF59C8"/>
    <w:rsid w:val="00D061DC"/>
    <w:rsid w:val="00D11C8F"/>
    <w:rsid w:val="00D14995"/>
    <w:rsid w:val="00D1577B"/>
    <w:rsid w:val="00D165C4"/>
    <w:rsid w:val="00D16FD7"/>
    <w:rsid w:val="00D2387E"/>
    <w:rsid w:val="00D25918"/>
    <w:rsid w:val="00D31AB9"/>
    <w:rsid w:val="00D3434F"/>
    <w:rsid w:val="00D3437E"/>
    <w:rsid w:val="00D402D2"/>
    <w:rsid w:val="00D41DC5"/>
    <w:rsid w:val="00D42D52"/>
    <w:rsid w:val="00D4311B"/>
    <w:rsid w:val="00D45EE1"/>
    <w:rsid w:val="00D529AA"/>
    <w:rsid w:val="00D52E7F"/>
    <w:rsid w:val="00D62352"/>
    <w:rsid w:val="00D71E7A"/>
    <w:rsid w:val="00D73392"/>
    <w:rsid w:val="00D76F56"/>
    <w:rsid w:val="00D8061D"/>
    <w:rsid w:val="00D872FA"/>
    <w:rsid w:val="00D97094"/>
    <w:rsid w:val="00DB7AFE"/>
    <w:rsid w:val="00DB7EF4"/>
    <w:rsid w:val="00DC1959"/>
    <w:rsid w:val="00DC4CA2"/>
    <w:rsid w:val="00DC6CF5"/>
    <w:rsid w:val="00DC78D9"/>
    <w:rsid w:val="00DD1599"/>
    <w:rsid w:val="00DD2242"/>
    <w:rsid w:val="00DD6AD9"/>
    <w:rsid w:val="00DE11AD"/>
    <w:rsid w:val="00DE30BF"/>
    <w:rsid w:val="00DE765C"/>
    <w:rsid w:val="00DE7772"/>
    <w:rsid w:val="00DF230B"/>
    <w:rsid w:val="00DF5628"/>
    <w:rsid w:val="00DF5C9A"/>
    <w:rsid w:val="00E0387B"/>
    <w:rsid w:val="00E048E2"/>
    <w:rsid w:val="00E07B50"/>
    <w:rsid w:val="00E120DB"/>
    <w:rsid w:val="00E12235"/>
    <w:rsid w:val="00E12925"/>
    <w:rsid w:val="00E13F17"/>
    <w:rsid w:val="00E16A02"/>
    <w:rsid w:val="00E16CF9"/>
    <w:rsid w:val="00E33EEB"/>
    <w:rsid w:val="00E34BB2"/>
    <w:rsid w:val="00E35331"/>
    <w:rsid w:val="00E37817"/>
    <w:rsid w:val="00E41287"/>
    <w:rsid w:val="00E42C03"/>
    <w:rsid w:val="00E46101"/>
    <w:rsid w:val="00E560FE"/>
    <w:rsid w:val="00E601C9"/>
    <w:rsid w:val="00E62B59"/>
    <w:rsid w:val="00E62EBB"/>
    <w:rsid w:val="00E64CBD"/>
    <w:rsid w:val="00E64EB2"/>
    <w:rsid w:val="00E713C4"/>
    <w:rsid w:val="00E7590C"/>
    <w:rsid w:val="00E759ED"/>
    <w:rsid w:val="00E83113"/>
    <w:rsid w:val="00E853C7"/>
    <w:rsid w:val="00E85D2F"/>
    <w:rsid w:val="00E86E0F"/>
    <w:rsid w:val="00E87F4D"/>
    <w:rsid w:val="00EA0FE2"/>
    <w:rsid w:val="00EA2592"/>
    <w:rsid w:val="00EA440F"/>
    <w:rsid w:val="00EB4B77"/>
    <w:rsid w:val="00EB5B0F"/>
    <w:rsid w:val="00EC35F1"/>
    <w:rsid w:val="00EC41DC"/>
    <w:rsid w:val="00EC4DEA"/>
    <w:rsid w:val="00ED4C51"/>
    <w:rsid w:val="00ED6118"/>
    <w:rsid w:val="00EE3BDC"/>
    <w:rsid w:val="00EE532A"/>
    <w:rsid w:val="00EF4572"/>
    <w:rsid w:val="00F01990"/>
    <w:rsid w:val="00F02AD1"/>
    <w:rsid w:val="00F15B56"/>
    <w:rsid w:val="00F16388"/>
    <w:rsid w:val="00F327F0"/>
    <w:rsid w:val="00F36393"/>
    <w:rsid w:val="00F37EED"/>
    <w:rsid w:val="00F40E6D"/>
    <w:rsid w:val="00F43AA6"/>
    <w:rsid w:val="00F47979"/>
    <w:rsid w:val="00F500F2"/>
    <w:rsid w:val="00F5561C"/>
    <w:rsid w:val="00F56CDB"/>
    <w:rsid w:val="00F572ED"/>
    <w:rsid w:val="00F65B3E"/>
    <w:rsid w:val="00F73E72"/>
    <w:rsid w:val="00F75A4C"/>
    <w:rsid w:val="00F83F9D"/>
    <w:rsid w:val="00F84D9E"/>
    <w:rsid w:val="00F85FA8"/>
    <w:rsid w:val="00F95688"/>
    <w:rsid w:val="00FA0C25"/>
    <w:rsid w:val="00FA41D7"/>
    <w:rsid w:val="00FB0886"/>
    <w:rsid w:val="00FB7FFC"/>
    <w:rsid w:val="00FC65BD"/>
    <w:rsid w:val="00FD7031"/>
    <w:rsid w:val="00FE1E45"/>
    <w:rsid w:val="00FE370C"/>
    <w:rsid w:val="00FE3BBF"/>
    <w:rsid w:val="00FE56F4"/>
    <w:rsid w:val="00FF39BC"/>
    <w:rsid w:val="00FF70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7ADA4"/>
  <w15:docId w15:val="{68CCEBEC-26DD-454D-8775-8CE3DA481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paragraph" w:styleId="StandardWeb">
    <w:name w:val="Normal (Web)"/>
    <w:basedOn w:val="Standard"/>
    <w:uiPriority w:val="99"/>
    <w:unhideWhenUsed/>
    <w:rsid w:val="00B93FA1"/>
    <w:pPr>
      <w:spacing w:before="100" w:beforeAutospacing="1" w:after="100" w:afterAutospacing="1" w:line="240" w:lineRule="auto"/>
    </w:pPr>
    <w:rPr>
      <w:rFonts w:ascii="Times New Roman" w:eastAsia="Times New Roman" w:hAnsi="Times New Roman" w:cs="Times New Roman"/>
      <w:sz w:val="24"/>
      <w:szCs w:val="24"/>
      <w:lang w:eastAsia="de-CH"/>
    </w:rPr>
  </w:style>
  <w:style w:type="table" w:styleId="Gitternetztabelle1hell">
    <w:name w:val="Grid Table 1 Light"/>
    <w:basedOn w:val="NormaleTabelle"/>
    <w:uiPriority w:val="46"/>
    <w:rsid w:val="00BA2D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ntext">
    <w:name w:val="endnote text"/>
    <w:basedOn w:val="Standard"/>
    <w:link w:val="EndnotentextZchn"/>
    <w:uiPriority w:val="99"/>
    <w:semiHidden/>
    <w:unhideWhenUsed/>
    <w:rsid w:val="00084E64"/>
    <w:pPr>
      <w:spacing w:after="0" w:line="240" w:lineRule="auto"/>
    </w:pPr>
    <w:rPr>
      <w:szCs w:val="20"/>
    </w:rPr>
  </w:style>
  <w:style w:type="character" w:customStyle="1" w:styleId="EndnotentextZchn">
    <w:name w:val="Endnotentext Zchn"/>
    <w:basedOn w:val="Absatz-Standardschriftart"/>
    <w:link w:val="Endnotentext"/>
    <w:uiPriority w:val="99"/>
    <w:semiHidden/>
    <w:rsid w:val="00084E64"/>
    <w:rPr>
      <w:rFonts w:ascii="Arial" w:hAnsi="Arial" w:cs="Arial"/>
      <w:sz w:val="20"/>
      <w:szCs w:val="20"/>
    </w:rPr>
  </w:style>
  <w:style w:type="character" w:styleId="Endnotenzeichen">
    <w:name w:val="endnote reference"/>
    <w:basedOn w:val="Absatz-Standardschriftart"/>
    <w:uiPriority w:val="99"/>
    <w:semiHidden/>
    <w:unhideWhenUsed/>
    <w:rsid w:val="00084E64"/>
    <w:rPr>
      <w:vertAlign w:val="superscript"/>
    </w:rPr>
  </w:style>
  <w:style w:type="paragraph" w:styleId="Funotentext">
    <w:name w:val="footnote text"/>
    <w:basedOn w:val="Standard"/>
    <w:link w:val="FunotentextZchn"/>
    <w:uiPriority w:val="99"/>
    <w:semiHidden/>
    <w:unhideWhenUsed/>
    <w:rsid w:val="00084E64"/>
    <w:pPr>
      <w:spacing w:after="0" w:line="240" w:lineRule="auto"/>
    </w:pPr>
    <w:rPr>
      <w:szCs w:val="20"/>
    </w:rPr>
  </w:style>
  <w:style w:type="character" w:customStyle="1" w:styleId="FunotentextZchn">
    <w:name w:val="Fußnotentext Zchn"/>
    <w:basedOn w:val="Absatz-Standardschriftart"/>
    <w:link w:val="Funotentext"/>
    <w:uiPriority w:val="99"/>
    <w:semiHidden/>
    <w:rsid w:val="00084E64"/>
    <w:rPr>
      <w:rFonts w:ascii="Arial" w:hAnsi="Arial" w:cs="Arial"/>
      <w:sz w:val="20"/>
      <w:szCs w:val="20"/>
    </w:rPr>
  </w:style>
  <w:style w:type="character" w:styleId="Funotenzeichen">
    <w:name w:val="footnote reference"/>
    <w:basedOn w:val="Absatz-Standardschriftart"/>
    <w:uiPriority w:val="99"/>
    <w:semiHidden/>
    <w:unhideWhenUsed/>
    <w:rsid w:val="00084E64"/>
    <w:rPr>
      <w:vertAlign w:val="superscript"/>
    </w:rPr>
  </w:style>
  <w:style w:type="paragraph" w:styleId="Literaturverzeichnis">
    <w:name w:val="Bibliography"/>
    <w:basedOn w:val="Standard"/>
    <w:next w:val="Standard"/>
    <w:uiPriority w:val="37"/>
    <w:unhideWhenUsed/>
    <w:rsid w:val="00165D58"/>
  </w:style>
  <w:style w:type="character" w:styleId="NichtaufgelsteErwhnung">
    <w:name w:val="Unresolved Mention"/>
    <w:basedOn w:val="Absatz-Standardschriftart"/>
    <w:uiPriority w:val="99"/>
    <w:semiHidden/>
    <w:unhideWhenUsed/>
    <w:rsid w:val="00DE7772"/>
    <w:rPr>
      <w:color w:val="605E5C"/>
      <w:shd w:val="clear" w:color="auto" w:fill="E1DFDD"/>
    </w:rPr>
  </w:style>
  <w:style w:type="character" w:styleId="BesuchterLink">
    <w:name w:val="FollowedHyperlink"/>
    <w:basedOn w:val="Absatz-Standardschriftart"/>
    <w:uiPriority w:val="99"/>
    <w:semiHidden/>
    <w:unhideWhenUsed/>
    <w:rsid w:val="00751DCC"/>
    <w:rPr>
      <w:color w:val="00206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8833">
      <w:bodyDiv w:val="1"/>
      <w:marLeft w:val="0"/>
      <w:marRight w:val="0"/>
      <w:marTop w:val="0"/>
      <w:marBottom w:val="0"/>
      <w:divBdr>
        <w:top w:val="none" w:sz="0" w:space="0" w:color="auto"/>
        <w:left w:val="none" w:sz="0" w:space="0" w:color="auto"/>
        <w:bottom w:val="none" w:sz="0" w:space="0" w:color="auto"/>
        <w:right w:val="none" w:sz="0" w:space="0" w:color="auto"/>
      </w:divBdr>
    </w:div>
    <w:div w:id="94328672">
      <w:bodyDiv w:val="1"/>
      <w:marLeft w:val="0"/>
      <w:marRight w:val="0"/>
      <w:marTop w:val="0"/>
      <w:marBottom w:val="0"/>
      <w:divBdr>
        <w:top w:val="none" w:sz="0" w:space="0" w:color="auto"/>
        <w:left w:val="none" w:sz="0" w:space="0" w:color="auto"/>
        <w:bottom w:val="none" w:sz="0" w:space="0" w:color="auto"/>
        <w:right w:val="none" w:sz="0" w:space="0" w:color="auto"/>
      </w:divBdr>
    </w:div>
    <w:div w:id="102921606">
      <w:bodyDiv w:val="1"/>
      <w:marLeft w:val="0"/>
      <w:marRight w:val="0"/>
      <w:marTop w:val="0"/>
      <w:marBottom w:val="0"/>
      <w:divBdr>
        <w:top w:val="none" w:sz="0" w:space="0" w:color="auto"/>
        <w:left w:val="none" w:sz="0" w:space="0" w:color="auto"/>
        <w:bottom w:val="none" w:sz="0" w:space="0" w:color="auto"/>
        <w:right w:val="none" w:sz="0" w:space="0" w:color="auto"/>
      </w:divBdr>
    </w:div>
    <w:div w:id="162823531">
      <w:bodyDiv w:val="1"/>
      <w:marLeft w:val="0"/>
      <w:marRight w:val="0"/>
      <w:marTop w:val="0"/>
      <w:marBottom w:val="0"/>
      <w:divBdr>
        <w:top w:val="none" w:sz="0" w:space="0" w:color="auto"/>
        <w:left w:val="none" w:sz="0" w:space="0" w:color="auto"/>
        <w:bottom w:val="none" w:sz="0" w:space="0" w:color="auto"/>
        <w:right w:val="none" w:sz="0" w:space="0" w:color="auto"/>
      </w:divBdr>
    </w:div>
    <w:div w:id="275675736">
      <w:bodyDiv w:val="1"/>
      <w:marLeft w:val="0"/>
      <w:marRight w:val="0"/>
      <w:marTop w:val="0"/>
      <w:marBottom w:val="0"/>
      <w:divBdr>
        <w:top w:val="none" w:sz="0" w:space="0" w:color="auto"/>
        <w:left w:val="none" w:sz="0" w:space="0" w:color="auto"/>
        <w:bottom w:val="none" w:sz="0" w:space="0" w:color="auto"/>
        <w:right w:val="none" w:sz="0" w:space="0" w:color="auto"/>
      </w:divBdr>
    </w:div>
    <w:div w:id="392315787">
      <w:bodyDiv w:val="1"/>
      <w:marLeft w:val="0"/>
      <w:marRight w:val="0"/>
      <w:marTop w:val="0"/>
      <w:marBottom w:val="0"/>
      <w:divBdr>
        <w:top w:val="none" w:sz="0" w:space="0" w:color="auto"/>
        <w:left w:val="none" w:sz="0" w:space="0" w:color="auto"/>
        <w:bottom w:val="none" w:sz="0" w:space="0" w:color="auto"/>
        <w:right w:val="none" w:sz="0" w:space="0" w:color="auto"/>
      </w:divBdr>
    </w:div>
    <w:div w:id="424494858">
      <w:bodyDiv w:val="1"/>
      <w:marLeft w:val="0"/>
      <w:marRight w:val="0"/>
      <w:marTop w:val="0"/>
      <w:marBottom w:val="0"/>
      <w:divBdr>
        <w:top w:val="none" w:sz="0" w:space="0" w:color="auto"/>
        <w:left w:val="none" w:sz="0" w:space="0" w:color="auto"/>
        <w:bottom w:val="none" w:sz="0" w:space="0" w:color="auto"/>
        <w:right w:val="none" w:sz="0" w:space="0" w:color="auto"/>
      </w:divBdr>
    </w:div>
    <w:div w:id="510753769">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99879395">
      <w:bodyDiv w:val="1"/>
      <w:marLeft w:val="0"/>
      <w:marRight w:val="0"/>
      <w:marTop w:val="0"/>
      <w:marBottom w:val="0"/>
      <w:divBdr>
        <w:top w:val="none" w:sz="0" w:space="0" w:color="auto"/>
        <w:left w:val="none" w:sz="0" w:space="0" w:color="auto"/>
        <w:bottom w:val="none" w:sz="0" w:space="0" w:color="auto"/>
        <w:right w:val="none" w:sz="0" w:space="0" w:color="auto"/>
      </w:divBdr>
    </w:div>
    <w:div w:id="638270005">
      <w:bodyDiv w:val="1"/>
      <w:marLeft w:val="0"/>
      <w:marRight w:val="0"/>
      <w:marTop w:val="0"/>
      <w:marBottom w:val="0"/>
      <w:divBdr>
        <w:top w:val="none" w:sz="0" w:space="0" w:color="auto"/>
        <w:left w:val="none" w:sz="0" w:space="0" w:color="auto"/>
        <w:bottom w:val="none" w:sz="0" w:space="0" w:color="auto"/>
        <w:right w:val="none" w:sz="0" w:space="0" w:color="auto"/>
      </w:divBdr>
    </w:div>
    <w:div w:id="686910574">
      <w:bodyDiv w:val="1"/>
      <w:marLeft w:val="0"/>
      <w:marRight w:val="0"/>
      <w:marTop w:val="0"/>
      <w:marBottom w:val="0"/>
      <w:divBdr>
        <w:top w:val="none" w:sz="0" w:space="0" w:color="auto"/>
        <w:left w:val="none" w:sz="0" w:space="0" w:color="auto"/>
        <w:bottom w:val="none" w:sz="0" w:space="0" w:color="auto"/>
        <w:right w:val="none" w:sz="0" w:space="0" w:color="auto"/>
      </w:divBdr>
    </w:div>
    <w:div w:id="711341846">
      <w:bodyDiv w:val="1"/>
      <w:marLeft w:val="0"/>
      <w:marRight w:val="0"/>
      <w:marTop w:val="0"/>
      <w:marBottom w:val="0"/>
      <w:divBdr>
        <w:top w:val="none" w:sz="0" w:space="0" w:color="auto"/>
        <w:left w:val="none" w:sz="0" w:space="0" w:color="auto"/>
        <w:bottom w:val="none" w:sz="0" w:space="0" w:color="auto"/>
        <w:right w:val="none" w:sz="0" w:space="0" w:color="auto"/>
      </w:divBdr>
    </w:div>
    <w:div w:id="746153546">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773477479">
      <w:bodyDiv w:val="1"/>
      <w:marLeft w:val="0"/>
      <w:marRight w:val="0"/>
      <w:marTop w:val="0"/>
      <w:marBottom w:val="0"/>
      <w:divBdr>
        <w:top w:val="none" w:sz="0" w:space="0" w:color="auto"/>
        <w:left w:val="none" w:sz="0" w:space="0" w:color="auto"/>
        <w:bottom w:val="none" w:sz="0" w:space="0" w:color="auto"/>
        <w:right w:val="none" w:sz="0" w:space="0" w:color="auto"/>
      </w:divBdr>
    </w:div>
    <w:div w:id="797182241">
      <w:bodyDiv w:val="1"/>
      <w:marLeft w:val="0"/>
      <w:marRight w:val="0"/>
      <w:marTop w:val="0"/>
      <w:marBottom w:val="0"/>
      <w:divBdr>
        <w:top w:val="none" w:sz="0" w:space="0" w:color="auto"/>
        <w:left w:val="none" w:sz="0" w:space="0" w:color="auto"/>
        <w:bottom w:val="none" w:sz="0" w:space="0" w:color="auto"/>
        <w:right w:val="none" w:sz="0" w:space="0" w:color="auto"/>
      </w:divBdr>
    </w:div>
    <w:div w:id="830028839">
      <w:bodyDiv w:val="1"/>
      <w:marLeft w:val="0"/>
      <w:marRight w:val="0"/>
      <w:marTop w:val="0"/>
      <w:marBottom w:val="0"/>
      <w:divBdr>
        <w:top w:val="none" w:sz="0" w:space="0" w:color="auto"/>
        <w:left w:val="none" w:sz="0" w:space="0" w:color="auto"/>
        <w:bottom w:val="none" w:sz="0" w:space="0" w:color="auto"/>
        <w:right w:val="none" w:sz="0" w:space="0" w:color="auto"/>
      </w:divBdr>
    </w:div>
    <w:div w:id="977153680">
      <w:bodyDiv w:val="1"/>
      <w:marLeft w:val="0"/>
      <w:marRight w:val="0"/>
      <w:marTop w:val="0"/>
      <w:marBottom w:val="0"/>
      <w:divBdr>
        <w:top w:val="none" w:sz="0" w:space="0" w:color="auto"/>
        <w:left w:val="none" w:sz="0" w:space="0" w:color="auto"/>
        <w:bottom w:val="none" w:sz="0" w:space="0" w:color="auto"/>
        <w:right w:val="none" w:sz="0" w:space="0" w:color="auto"/>
      </w:divBdr>
    </w:div>
    <w:div w:id="983966681">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40714200">
      <w:bodyDiv w:val="1"/>
      <w:marLeft w:val="0"/>
      <w:marRight w:val="0"/>
      <w:marTop w:val="0"/>
      <w:marBottom w:val="0"/>
      <w:divBdr>
        <w:top w:val="none" w:sz="0" w:space="0" w:color="auto"/>
        <w:left w:val="none" w:sz="0" w:space="0" w:color="auto"/>
        <w:bottom w:val="none" w:sz="0" w:space="0" w:color="auto"/>
        <w:right w:val="none" w:sz="0" w:space="0" w:color="auto"/>
      </w:divBdr>
    </w:div>
    <w:div w:id="1075787680">
      <w:bodyDiv w:val="1"/>
      <w:marLeft w:val="0"/>
      <w:marRight w:val="0"/>
      <w:marTop w:val="0"/>
      <w:marBottom w:val="0"/>
      <w:divBdr>
        <w:top w:val="none" w:sz="0" w:space="0" w:color="auto"/>
        <w:left w:val="none" w:sz="0" w:space="0" w:color="auto"/>
        <w:bottom w:val="none" w:sz="0" w:space="0" w:color="auto"/>
        <w:right w:val="none" w:sz="0" w:space="0" w:color="auto"/>
      </w:divBdr>
    </w:div>
    <w:div w:id="1112432702">
      <w:bodyDiv w:val="1"/>
      <w:marLeft w:val="0"/>
      <w:marRight w:val="0"/>
      <w:marTop w:val="0"/>
      <w:marBottom w:val="0"/>
      <w:divBdr>
        <w:top w:val="none" w:sz="0" w:space="0" w:color="auto"/>
        <w:left w:val="none" w:sz="0" w:space="0" w:color="auto"/>
        <w:bottom w:val="none" w:sz="0" w:space="0" w:color="auto"/>
        <w:right w:val="none" w:sz="0" w:space="0" w:color="auto"/>
      </w:divBdr>
    </w:div>
    <w:div w:id="1204247171">
      <w:bodyDiv w:val="1"/>
      <w:marLeft w:val="0"/>
      <w:marRight w:val="0"/>
      <w:marTop w:val="0"/>
      <w:marBottom w:val="0"/>
      <w:divBdr>
        <w:top w:val="none" w:sz="0" w:space="0" w:color="auto"/>
        <w:left w:val="none" w:sz="0" w:space="0" w:color="auto"/>
        <w:bottom w:val="none" w:sz="0" w:space="0" w:color="auto"/>
        <w:right w:val="none" w:sz="0" w:space="0" w:color="auto"/>
      </w:divBdr>
    </w:div>
    <w:div w:id="1221672275">
      <w:bodyDiv w:val="1"/>
      <w:marLeft w:val="0"/>
      <w:marRight w:val="0"/>
      <w:marTop w:val="0"/>
      <w:marBottom w:val="0"/>
      <w:divBdr>
        <w:top w:val="none" w:sz="0" w:space="0" w:color="auto"/>
        <w:left w:val="none" w:sz="0" w:space="0" w:color="auto"/>
        <w:bottom w:val="none" w:sz="0" w:space="0" w:color="auto"/>
        <w:right w:val="none" w:sz="0" w:space="0" w:color="auto"/>
      </w:divBdr>
    </w:div>
    <w:div w:id="1262032504">
      <w:bodyDiv w:val="1"/>
      <w:marLeft w:val="0"/>
      <w:marRight w:val="0"/>
      <w:marTop w:val="0"/>
      <w:marBottom w:val="0"/>
      <w:divBdr>
        <w:top w:val="none" w:sz="0" w:space="0" w:color="auto"/>
        <w:left w:val="none" w:sz="0" w:space="0" w:color="auto"/>
        <w:bottom w:val="none" w:sz="0" w:space="0" w:color="auto"/>
        <w:right w:val="none" w:sz="0" w:space="0" w:color="auto"/>
      </w:divBdr>
    </w:div>
    <w:div w:id="1323200326">
      <w:bodyDiv w:val="1"/>
      <w:marLeft w:val="0"/>
      <w:marRight w:val="0"/>
      <w:marTop w:val="0"/>
      <w:marBottom w:val="0"/>
      <w:divBdr>
        <w:top w:val="none" w:sz="0" w:space="0" w:color="auto"/>
        <w:left w:val="none" w:sz="0" w:space="0" w:color="auto"/>
        <w:bottom w:val="none" w:sz="0" w:space="0" w:color="auto"/>
        <w:right w:val="none" w:sz="0" w:space="0" w:color="auto"/>
      </w:divBdr>
    </w:div>
    <w:div w:id="1358236521">
      <w:bodyDiv w:val="1"/>
      <w:marLeft w:val="0"/>
      <w:marRight w:val="0"/>
      <w:marTop w:val="0"/>
      <w:marBottom w:val="0"/>
      <w:divBdr>
        <w:top w:val="none" w:sz="0" w:space="0" w:color="auto"/>
        <w:left w:val="none" w:sz="0" w:space="0" w:color="auto"/>
        <w:bottom w:val="none" w:sz="0" w:space="0" w:color="auto"/>
        <w:right w:val="none" w:sz="0" w:space="0" w:color="auto"/>
      </w:divBdr>
    </w:div>
    <w:div w:id="1402830825">
      <w:bodyDiv w:val="1"/>
      <w:marLeft w:val="0"/>
      <w:marRight w:val="0"/>
      <w:marTop w:val="0"/>
      <w:marBottom w:val="0"/>
      <w:divBdr>
        <w:top w:val="none" w:sz="0" w:space="0" w:color="auto"/>
        <w:left w:val="none" w:sz="0" w:space="0" w:color="auto"/>
        <w:bottom w:val="none" w:sz="0" w:space="0" w:color="auto"/>
        <w:right w:val="none" w:sz="0" w:space="0" w:color="auto"/>
      </w:divBdr>
    </w:div>
    <w:div w:id="1436710470">
      <w:bodyDiv w:val="1"/>
      <w:marLeft w:val="0"/>
      <w:marRight w:val="0"/>
      <w:marTop w:val="0"/>
      <w:marBottom w:val="0"/>
      <w:divBdr>
        <w:top w:val="none" w:sz="0" w:space="0" w:color="auto"/>
        <w:left w:val="none" w:sz="0" w:space="0" w:color="auto"/>
        <w:bottom w:val="none" w:sz="0" w:space="0" w:color="auto"/>
        <w:right w:val="none" w:sz="0" w:space="0" w:color="auto"/>
      </w:divBdr>
    </w:div>
    <w:div w:id="1441803593">
      <w:bodyDiv w:val="1"/>
      <w:marLeft w:val="0"/>
      <w:marRight w:val="0"/>
      <w:marTop w:val="0"/>
      <w:marBottom w:val="0"/>
      <w:divBdr>
        <w:top w:val="none" w:sz="0" w:space="0" w:color="auto"/>
        <w:left w:val="none" w:sz="0" w:space="0" w:color="auto"/>
        <w:bottom w:val="none" w:sz="0" w:space="0" w:color="auto"/>
        <w:right w:val="none" w:sz="0" w:space="0" w:color="auto"/>
      </w:divBdr>
    </w:div>
    <w:div w:id="1613630966">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10109650">
      <w:bodyDiv w:val="1"/>
      <w:marLeft w:val="0"/>
      <w:marRight w:val="0"/>
      <w:marTop w:val="0"/>
      <w:marBottom w:val="0"/>
      <w:divBdr>
        <w:top w:val="none" w:sz="0" w:space="0" w:color="auto"/>
        <w:left w:val="none" w:sz="0" w:space="0" w:color="auto"/>
        <w:bottom w:val="none" w:sz="0" w:space="0" w:color="auto"/>
        <w:right w:val="none" w:sz="0" w:space="0" w:color="auto"/>
      </w:divBdr>
    </w:div>
    <w:div w:id="1731229984">
      <w:bodyDiv w:val="1"/>
      <w:marLeft w:val="0"/>
      <w:marRight w:val="0"/>
      <w:marTop w:val="0"/>
      <w:marBottom w:val="0"/>
      <w:divBdr>
        <w:top w:val="none" w:sz="0" w:space="0" w:color="auto"/>
        <w:left w:val="none" w:sz="0" w:space="0" w:color="auto"/>
        <w:bottom w:val="none" w:sz="0" w:space="0" w:color="auto"/>
        <w:right w:val="none" w:sz="0" w:space="0" w:color="auto"/>
      </w:divBdr>
    </w:div>
    <w:div w:id="1747217200">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30902689">
      <w:bodyDiv w:val="1"/>
      <w:marLeft w:val="0"/>
      <w:marRight w:val="0"/>
      <w:marTop w:val="0"/>
      <w:marBottom w:val="0"/>
      <w:divBdr>
        <w:top w:val="none" w:sz="0" w:space="0" w:color="auto"/>
        <w:left w:val="none" w:sz="0" w:space="0" w:color="auto"/>
        <w:bottom w:val="none" w:sz="0" w:space="0" w:color="auto"/>
        <w:right w:val="none" w:sz="0" w:space="0" w:color="auto"/>
      </w:divBdr>
    </w:div>
    <w:div w:id="1941721417">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2009675749">
      <w:bodyDiv w:val="1"/>
      <w:marLeft w:val="0"/>
      <w:marRight w:val="0"/>
      <w:marTop w:val="0"/>
      <w:marBottom w:val="0"/>
      <w:divBdr>
        <w:top w:val="none" w:sz="0" w:space="0" w:color="auto"/>
        <w:left w:val="none" w:sz="0" w:space="0" w:color="auto"/>
        <w:bottom w:val="none" w:sz="0" w:space="0" w:color="auto"/>
        <w:right w:val="none" w:sz="0" w:space="0" w:color="auto"/>
      </w:divBdr>
    </w:div>
    <w:div w:id="2056468429">
      <w:bodyDiv w:val="1"/>
      <w:marLeft w:val="0"/>
      <w:marRight w:val="0"/>
      <w:marTop w:val="0"/>
      <w:marBottom w:val="0"/>
      <w:divBdr>
        <w:top w:val="none" w:sz="0" w:space="0" w:color="auto"/>
        <w:left w:val="none" w:sz="0" w:space="0" w:color="auto"/>
        <w:bottom w:val="none" w:sz="0" w:space="0" w:color="auto"/>
        <w:right w:val="none" w:sz="0" w:space="0" w:color="auto"/>
      </w:divBdr>
    </w:div>
    <w:div w:id="2086797628">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 w:id="211971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yperlink" Target="https://www.vivanno.de/journal/ratgeber/bueropflanzen-luft-reinigen-und-produktivitaet-erhoehen"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theme" Target="theme/theme1.xml"/><Relationship Id="rId19" Type="http://schemas.microsoft.com/office/2007/relationships/hdphoto" Target="media/hdphoto1.wdp"/><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feey.ch/blogs/pflanzen-blog/standort-und-licht-fuer-zimmerpflanzen"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3.svg"/><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ana\OneDrive\Anlagen\Schule\IMS\Integrierte%20Praxisarbeit\Word\Vorlage\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6B2DD612550414392FEB2D6EF7C217A"/>
        <w:category>
          <w:name w:val="Allgemein"/>
          <w:gallery w:val="placeholder"/>
        </w:category>
        <w:types>
          <w:type w:val="bbPlcHdr"/>
        </w:types>
        <w:behaviors>
          <w:behavior w:val="content"/>
        </w:behaviors>
        <w:guid w:val="{DB526B5B-C1C5-42B1-93B3-5F3B8E93BE95}"/>
      </w:docPartPr>
      <w:docPartBody>
        <w:p w:rsidR="0080028F" w:rsidRDefault="0080028F">
          <w:pPr>
            <w:pStyle w:val="86B2DD612550414392FEB2D6EF7C217A"/>
          </w:pPr>
          <w:r w:rsidRPr="005E3B3C">
            <w:rPr>
              <w:rStyle w:val="Platzhaltertext"/>
            </w:rPr>
            <w:t>[Betreff]</w:t>
          </w:r>
        </w:p>
      </w:docPartBody>
    </w:docPart>
    <w:docPart>
      <w:docPartPr>
        <w:name w:val="1D155D8A2E594860B486659DFF4EE357"/>
        <w:category>
          <w:name w:val="Allgemein"/>
          <w:gallery w:val="placeholder"/>
        </w:category>
        <w:types>
          <w:type w:val="bbPlcHdr"/>
        </w:types>
        <w:behaviors>
          <w:behavior w:val="content"/>
        </w:behaviors>
        <w:guid w:val="{38A20F3B-F155-4D63-BEB1-18E1A9165C06}"/>
      </w:docPartPr>
      <w:docPartBody>
        <w:p w:rsidR="0080028F" w:rsidRDefault="0080028F">
          <w:pPr>
            <w:pStyle w:val="1D155D8A2E594860B486659DFF4EE357"/>
          </w:pPr>
          <w:r w:rsidRPr="005E3B3C">
            <w:rPr>
              <w:rStyle w:val="Platzhaltertext"/>
            </w:rPr>
            <w:t>[Titel]</w:t>
          </w:r>
        </w:p>
      </w:docPartBody>
    </w:docPart>
    <w:docPart>
      <w:docPartPr>
        <w:name w:val="C8727F1BEEBD47E39EEB5195ECFC548B"/>
        <w:category>
          <w:name w:val="Allgemein"/>
          <w:gallery w:val="placeholder"/>
        </w:category>
        <w:types>
          <w:type w:val="bbPlcHdr"/>
        </w:types>
        <w:behaviors>
          <w:behavior w:val="content"/>
        </w:behaviors>
        <w:guid w:val="{2643DC4B-386A-4A9C-9B9F-F105CA58C70C}"/>
      </w:docPartPr>
      <w:docPartBody>
        <w:p w:rsidR="0080028F" w:rsidRDefault="0080028F">
          <w:pPr>
            <w:pStyle w:val="C8727F1BEEBD47E39EEB5195ECFC548B"/>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8F"/>
    <w:rsid w:val="000600C7"/>
    <w:rsid w:val="000703D8"/>
    <w:rsid w:val="000B2324"/>
    <w:rsid w:val="000D26E5"/>
    <w:rsid w:val="00190C50"/>
    <w:rsid w:val="00246771"/>
    <w:rsid w:val="00293CA1"/>
    <w:rsid w:val="003601B1"/>
    <w:rsid w:val="00360BBA"/>
    <w:rsid w:val="003B45AB"/>
    <w:rsid w:val="00403232"/>
    <w:rsid w:val="00437634"/>
    <w:rsid w:val="004845FB"/>
    <w:rsid w:val="006019E5"/>
    <w:rsid w:val="006A23DE"/>
    <w:rsid w:val="00700172"/>
    <w:rsid w:val="0079604E"/>
    <w:rsid w:val="007E1907"/>
    <w:rsid w:val="0080028F"/>
    <w:rsid w:val="008E2829"/>
    <w:rsid w:val="00A13734"/>
    <w:rsid w:val="00B73C9C"/>
    <w:rsid w:val="00D15613"/>
    <w:rsid w:val="00D31AB9"/>
    <w:rsid w:val="00E048E2"/>
    <w:rsid w:val="00E42C03"/>
    <w:rsid w:val="00E62D46"/>
    <w:rsid w:val="00E759ED"/>
    <w:rsid w:val="00EC3C50"/>
    <w:rsid w:val="00EF6D7A"/>
    <w:rsid w:val="00F57B68"/>
    <w:rsid w:val="00FD5A6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86B2DD612550414392FEB2D6EF7C217A">
    <w:name w:val="86B2DD612550414392FEB2D6EF7C217A"/>
  </w:style>
  <w:style w:type="paragraph" w:customStyle="1" w:styleId="1D155D8A2E594860B486659DFF4EE357">
    <w:name w:val="1D155D8A2E594860B486659DFF4EE357"/>
  </w:style>
  <w:style w:type="paragraph" w:customStyle="1" w:styleId="C8727F1BEEBD47E39EEB5195ECFC548B">
    <w:name w:val="C8727F1BEEBD47E39EEB5195ECFC54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Hau25</b:Tag>
    <b:SourceType>InternetSite</b:SourceType>
    <b:Guid>{26DACEA0-3EC0-4493-BEA0-22169D9E5D88}</b:Guid>
    <b:Title>Hauenstein</b:Title>
    <b:Year>2025</b:Year>
    <b:Author>
      <b:Author>
        <b:NameList>
          <b:Person>
            <b:Last>Hauenstein</b:Last>
          </b:Person>
        </b:NameList>
      </b:Author>
    </b:Author>
    <b:Month>04</b:Month>
    <b:Day>24</b:Day>
    <b:URL>https://www.hauenstein-rafz.ch/de/pflanzenwelt/pflanzenportrait/zimmerpflanzen/Gruenlilie-Chlorophytum-comosum.php#:~:text=Die%20Grünlilie%20gilt%20als%20Schadstofffilter,gerne%20als%20Schlafzimmer-Pflanze%20genutzt.</b:URL>
    <b:RefOrder>1</b:RefOrder>
  </b:Source>
  <b:Source>
    <b:Tag>Pla25</b:Tag>
    <b:SourceType>InternetSite</b:SourceType>
    <b:Guid>{33A2F17C-02FD-4B99-A8B8-1DCCE8D13718}</b:Guid>
    <b:Author>
      <b:Author>
        <b:NameList>
          <b:Person>
            <b:Last>Plantura</b:Last>
          </b:Person>
        </b:NameList>
      </b:Author>
    </b:Author>
    <b:Title>Plantura</b:Title>
    <b:Year>2025</b:Year>
    <b:Month>04</b:Month>
    <b:Day>24</b:Day>
    <b:URL>https://www.plantura.garden/zimmerpflanzen/goldfruchtpalme/goldfruchtpalme-pflanzenportrait#:~:text=Die%20Goldfruchtpalme%2C%20auch%20Areca-Palme,auch%20in%20Hydrokultur%20gehalten%20werden.</b:URL>
    <b:RefOrder>2</b:RefOrder>
  </b:Source>
  <b:Source>
    <b:Tag>fee25</b:Tag>
    <b:SourceType>InternetSite</b:SourceType>
    <b:Guid>{F26318EE-430D-437F-962E-6DBB5B07F10D}</b:Guid>
    <b:Author>
      <b:Author>
        <b:NameList>
          <b:Person>
            <b:Last>Feey</b:Last>
          </b:Person>
        </b:NameList>
      </b:Author>
    </b:Author>
    <b:Title>Feey</b:Title>
    <b:Year>2025</b:Year>
    <b:Month>04</b:Month>
    <b:Day>24</b:Day>
    <b:URL>https://feey.ch/pages/philodendron</b:URL>
    <b:RefOrder>3</b:RefOrder>
  </b:Source>
  <b:Source>
    <b:Tag>gre25</b:Tag>
    <b:SourceType>InternetSite</b:SourceType>
    <b:Guid>{39E992FA-802B-49B4-BB54-97C2274206D4}</b:Guid>
    <b:Author>
      <b:Author>
        <b:NameList>
          <b:Person>
            <b:Last>Greenmeup</b:Last>
          </b:Person>
        </b:NameList>
      </b:Author>
    </b:Author>
    <b:Title>Greenmeup</b:Title>
    <b:Year>2025</b:Year>
    <b:Month>04</b:Month>
    <b:Day>24</b:Day>
    <b:URL>https://greenmeup.de/blogs/pflanzen/dracaena-drachenbaum#:~:text=Der%20Drachenbaum%20ist%20eine%20sehr,daher%20hervorragend%20als%20prächtige%20Solitärpflanze.</b:URL>
    <b:RefOrder>4</b:RefOrder>
  </b:Source>
  <b:Source>
    <b:Tag>viv25</b:Tag>
    <b:SourceType>InternetSite</b:SourceType>
    <b:Guid>{99FA2946-B0B4-48F3-B85B-715651EE6AF5}</b:Guid>
    <b:Author>
      <b:Author>
        <b:NameList>
          <b:Person>
            <b:Last>Vivanno</b:Last>
          </b:Person>
        </b:NameList>
      </b:Author>
    </b:Author>
    <b:Title>Vivanno</b:Title>
    <b:Year>2025</b:Year>
    <b:Month>04</b:Month>
    <b:Day>24</b:Day>
    <b:URL>https://www.vivanno.de/journal/ratgeber/schefflera-strahlenaralie-pflanzen-pflegen-und-vermehren</b:URL>
    <b:RefOrder>5</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2.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3.xml><?xml version="1.0" encoding="utf-8"?>
<ds:datastoreItem xmlns:ds="http://schemas.openxmlformats.org/officeDocument/2006/customXml" ds:itemID="{ADB27D59-2543-409B-8378-37B378B19273}">
  <ds:schemaRefs>
    <ds:schemaRef ds:uri="http://schemas.openxmlformats.org/officeDocument/2006/bibliography"/>
  </ds:schemaRefs>
</ds:datastoreItem>
</file>

<file path=customXml/itemProps4.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IMST24-Dokument.dotx</Template>
  <TotalTime>0</TotalTime>
  <Pages>23</Pages>
  <Words>2550</Words>
  <Characters>16069</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AquaPlant</vt:lpstr>
    </vt:vector>
  </TitlesOfParts>
  <Manager>Oliver.Lux@gbssg.ch</Manager>
  <Company>GBS St.Gallen</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AquaPlant</dc:title>
  <dc:subject>IMS-T@GBSSG</dc:subject>
  <dc:creator>Paulo Elias Capelos viana</dc:creator>
  <dc:description/>
  <cp:lastModifiedBy>CapelosViana Paulo GBS-BMTK1a_2024</cp:lastModifiedBy>
  <cp:revision>81</cp:revision>
  <cp:lastPrinted>2025-05-01T11:06:00Z</cp:lastPrinted>
  <dcterms:created xsi:type="dcterms:W3CDTF">2025-05-01T10:57:00Z</dcterms:created>
  <dcterms:modified xsi:type="dcterms:W3CDTF">2025-05-08T13:51:00Z</dcterms:modified>
  <cp:category>Projekt</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